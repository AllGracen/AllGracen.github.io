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margin" w:tblpY="-2312"/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5110"/>
        <w:gridCol w:w="20"/>
      </w:tblGrid>
      <w:tr w:rsidR="00022EE8" w:rsidRPr="0085363C" w14:paraId="29A94486" w14:textId="77777777" w:rsidTr="00232C05">
        <w:trPr>
          <w:trHeight w:val="1872"/>
        </w:trPr>
        <w:tc>
          <w:tcPr>
            <w:tcW w:w="10800" w:type="dxa"/>
            <w:gridSpan w:val="6"/>
          </w:tcPr>
          <w:p w14:paraId="146CB6B0" w14:textId="47F69ED8" w:rsidR="00022EE8" w:rsidRPr="00246C68" w:rsidRDefault="00BD66C3" w:rsidP="006C6928">
            <w:pPr>
              <w:pStyle w:val="Title"/>
              <w:tabs>
                <w:tab w:val="left" w:pos="3990"/>
              </w:tabs>
              <w:rPr>
                <w:sz w:val="126"/>
                <w:szCs w:val="12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5" behindDoc="0" locked="0" layoutInCell="1" allowOverlap="1" wp14:anchorId="5911CF7C" wp14:editId="181135E9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215901</wp:posOffset>
                      </wp:positionV>
                      <wp:extent cx="4326524" cy="596900"/>
                      <wp:effectExtent l="0" t="0" r="0" b="0"/>
                      <wp:wrapNone/>
                      <wp:docPr id="768778898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326524" cy="596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9CE37C0" w14:textId="77777777" w:rsidR="00BD66C3" w:rsidRPr="00823AEF" w:rsidRDefault="00BD66C3" w:rsidP="00BD66C3">
                                  <w:pPr>
                                    <w:pStyle w:val="Title"/>
                                    <w:rPr>
                                      <w:sz w:val="72"/>
                                      <w:szCs w:val="72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BD66C3">
                                    <w:rPr>
                                      <w:sz w:val="72"/>
                                      <w:szCs w:val="72"/>
                                    </w:rPr>
                                    <w:t xml:space="preserve">Gracen </w:t>
                                  </w:r>
                                  <w:r w:rsidRPr="00823AEF">
                                    <w:rPr>
                                      <w:sz w:val="72"/>
                                      <w:szCs w:val="72"/>
                                      <w14:textOutline w14:w="9525" w14:cap="rnd" w14:cmpd="sng" w14:algn="ctr">
                                        <w14:solidFill>
                                          <w14:srgbClr w14:val="000000">
                                            <w14:alpha w14:val="100000"/>
                                          </w14:srgbClr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Alleman</w:t>
                                  </w:r>
                                </w:p>
                                <w:p w14:paraId="47EC6FA1" w14:textId="36C3E814" w:rsidR="00BD66C3" w:rsidRPr="00246C68" w:rsidRDefault="00BD66C3" w:rsidP="00BD66C3">
                                  <w:pPr>
                                    <w:pStyle w:val="Title"/>
                                    <w:rPr>
                                      <w:sz w:val="126"/>
                                      <w:szCs w:val="126"/>
                                    </w:rPr>
                                  </w:pPr>
                                  <w:r w:rsidRPr="00246C68">
                                    <w:rPr>
                                      <w:sz w:val="126"/>
                                      <w:szCs w:val="126"/>
                                    </w:rPr>
                                    <w:t xml:space="preserve"> </w:t>
                                  </w:r>
                                </w:p>
                                <w:p w14:paraId="6F359204" w14:textId="77777777" w:rsidR="00BD66C3" w:rsidRPr="00246C68" w:rsidRDefault="00BD66C3" w:rsidP="00BD66C3">
                                  <w:pPr>
                                    <w:pStyle w:val="Title"/>
                                    <w:rPr>
                                      <w:sz w:val="126"/>
                                      <w:szCs w:val="126"/>
                                    </w:rPr>
                                  </w:pPr>
                                  <w:r w:rsidRPr="00246C68">
                                    <w:rPr>
                                      <w:sz w:val="126"/>
                                      <w:szCs w:val="126"/>
                                    </w:rPr>
                                    <w:t>Gracen Alleman</w:t>
                                  </w:r>
                                </w:p>
                                <w:p w14:paraId="33E16BF5" w14:textId="203FBAC2" w:rsidR="00BD66C3" w:rsidRPr="00246C68" w:rsidRDefault="00BD66C3" w:rsidP="00BD66C3">
                                  <w:pPr>
                                    <w:pStyle w:val="Title"/>
                                    <w:rPr>
                                      <w:sz w:val="126"/>
                                      <w:szCs w:val="126"/>
                                    </w:rPr>
                                  </w:pPr>
                                  <w:r w:rsidRPr="00246C68">
                                    <w:rPr>
                                      <w:sz w:val="126"/>
                                      <w:szCs w:val="126"/>
                                    </w:rPr>
                                    <w:t>Alleman</w:t>
                                  </w:r>
                                </w:p>
                                <w:p w14:paraId="116943BD" w14:textId="77777777" w:rsidR="00D539E2" w:rsidRDefault="00D539E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911CF7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4.4pt;margin-top:17pt;width:340.65pt;height:47pt;z-index: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" fillcolor="white [3201]" stroked="f" strokeweight=".5pt">
                      <v:textbox>
                        <w:txbxContent>
                          <w:p w14:paraId="69CE37C0" w14:textId="77777777" w:rsidR="00BD66C3" w:rsidRPr="00823AEF" w:rsidRDefault="00BD66C3" w:rsidP="00BD66C3">
                            <w:pPr>
                              <w:pStyle w:val="Title"/>
                              <w:rPr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D66C3">
                              <w:rPr>
                                <w:sz w:val="72"/>
                                <w:szCs w:val="72"/>
                              </w:rPr>
                              <w:t xml:space="preserve">Gracen </w:t>
                            </w:r>
                            <w:r w:rsidRPr="00823AEF">
                              <w:rPr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rgbClr w14:val="000000">
                                      <w14:alpha w14:val="100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Alleman</w:t>
                            </w:r>
                          </w:p>
                          <w:p w14:paraId="47EC6FA1" w14:textId="36C3E814" w:rsidR="00BD66C3" w:rsidRPr="00246C68" w:rsidRDefault="00BD66C3" w:rsidP="00BD66C3">
                            <w:pPr>
                              <w:pStyle w:val="Title"/>
                              <w:rPr>
                                <w:sz w:val="126"/>
                                <w:szCs w:val="126"/>
                              </w:rPr>
                            </w:pPr>
                            <w:r w:rsidRPr="00246C68">
                              <w:rPr>
                                <w:sz w:val="126"/>
                                <w:szCs w:val="126"/>
                              </w:rPr>
                              <w:t xml:space="preserve"> </w:t>
                            </w:r>
                          </w:p>
                          <w:p w14:paraId="6F359204" w14:textId="77777777" w:rsidR="00BD66C3" w:rsidRPr="00246C68" w:rsidRDefault="00BD66C3" w:rsidP="00BD66C3">
                            <w:pPr>
                              <w:pStyle w:val="Title"/>
                              <w:rPr>
                                <w:sz w:val="126"/>
                                <w:szCs w:val="126"/>
                              </w:rPr>
                            </w:pPr>
                            <w:r w:rsidRPr="00246C68">
                              <w:rPr>
                                <w:sz w:val="126"/>
                                <w:szCs w:val="126"/>
                              </w:rPr>
                              <w:t>Gracen Alleman</w:t>
                            </w:r>
                          </w:p>
                          <w:p w14:paraId="33E16BF5" w14:textId="203FBAC2" w:rsidR="00BD66C3" w:rsidRPr="00246C68" w:rsidRDefault="00BD66C3" w:rsidP="00BD66C3">
                            <w:pPr>
                              <w:pStyle w:val="Title"/>
                              <w:rPr>
                                <w:sz w:val="126"/>
                                <w:szCs w:val="126"/>
                              </w:rPr>
                            </w:pPr>
                            <w:r w:rsidRPr="00246C68">
                              <w:rPr>
                                <w:sz w:val="126"/>
                                <w:szCs w:val="126"/>
                              </w:rPr>
                              <w:t>Alleman</w:t>
                            </w:r>
                          </w:p>
                          <w:p w14:paraId="116943BD" w14:textId="77777777" w:rsidR="00D539E2" w:rsidRDefault="00D539E2"/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22EE8" w:rsidRPr="00F079F2" w14:paraId="5076732B" w14:textId="77777777" w:rsidTr="00232C05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5077E660" w14:textId="77777777" w:rsidR="00022EE8" w:rsidRPr="00F079F2" w:rsidRDefault="00000000" w:rsidP="006D4ADC">
            <w:pPr>
              <w:pStyle w:val="Heading1Alt"/>
              <w:spacing w:before="0" w:line="240" w:lineRule="auto"/>
              <w:rPr>
                <w:rFonts w:ascii="Times" w:hAnsi="Times" w:cs="Times"/>
                <w:color w:val="000000"/>
              </w:rPr>
            </w:pPr>
            <w:sdt>
              <w:sdtPr>
                <w:id w:val="2044709520"/>
                <w:placeholder>
                  <w:docPart w:val="9E4A688C06BA4D9FB201E2009A41C7E5"/>
                </w:placeholder>
                <w:temporary/>
                <w:showingPlcHdr/>
                <w15:appearance w15:val="hidden"/>
              </w:sdtPr>
              <w:sdtContent>
                <w:r w:rsidR="00022EE8" w:rsidRPr="00F079F2">
                  <w:t>OBJECTIVE</w:t>
                </w:r>
              </w:sdtContent>
            </w:sdt>
            <w:r w:rsidR="00022EE8" w:rsidRPr="00F079F2">
              <w:t xml:space="preserve"> </w:t>
            </w:r>
          </w:p>
          <w:p w14:paraId="4D313148" w14:textId="61547F63" w:rsidR="00022EE8" w:rsidRDefault="00BA40BB" w:rsidP="006D4ADC">
            <w:pPr>
              <w:spacing w:line="240" w:lineRule="auto"/>
            </w:pPr>
            <w:r w:rsidRPr="00BA40BB">
              <w:t>Seeking a role that allows me to engage with the community, mentor others, and drive systems of social change. I am passionate about urban design, mathematics, and data science</w:t>
            </w:r>
            <w:r w:rsidR="00022EE8">
              <w:t xml:space="preserve">. </w:t>
            </w:r>
          </w:p>
          <w:p w14:paraId="2B872E9C" w14:textId="3B224C84" w:rsidR="00022EE8" w:rsidRPr="00F079F2" w:rsidRDefault="00171351" w:rsidP="006D4ADC">
            <w:pPr>
              <w:pStyle w:val="Heading1Alt"/>
              <w:spacing w:before="0" w:line="240" w:lineRule="auto"/>
              <w:rPr>
                <w:rFonts w:ascii="Times" w:hAnsi="Times" w:cs="Times"/>
                <w:color w:val="000000"/>
              </w:rPr>
            </w:pPr>
            <w:r>
              <w:t>Relevant</w:t>
            </w:r>
            <w:r w:rsidR="00022EE8">
              <w:t xml:space="preserve"> </w:t>
            </w:r>
            <w:r>
              <w:t>coursework</w:t>
            </w:r>
          </w:p>
          <w:p w14:paraId="7C13F29B" w14:textId="77777777" w:rsidR="00022EE8" w:rsidRDefault="00022EE8" w:rsidP="006D4ADC">
            <w:pPr>
              <w:spacing w:line="240" w:lineRule="auto"/>
            </w:pPr>
            <w:r>
              <w:t>Advanced topics in Data Science</w:t>
            </w:r>
          </w:p>
          <w:p w14:paraId="244F1FA5" w14:textId="77777777" w:rsidR="00022EE8" w:rsidRDefault="00022EE8" w:rsidP="006D4ADC">
            <w:pPr>
              <w:spacing w:line="240" w:lineRule="auto"/>
            </w:pPr>
            <w:r>
              <w:t>Advanced Geographic Information Systems</w:t>
            </w:r>
          </w:p>
          <w:p w14:paraId="0A7DAFD2" w14:textId="774EED7C" w:rsidR="00022EE8" w:rsidRDefault="00E53A8E" w:rsidP="006D4ADC">
            <w:pPr>
              <w:spacing w:line="240" w:lineRule="auto"/>
            </w:pPr>
            <w:r>
              <w:t>Principles</w:t>
            </w:r>
            <w:r w:rsidR="00022EE8">
              <w:t xml:space="preserve"> in Computer Science: Python</w:t>
            </w:r>
          </w:p>
          <w:p w14:paraId="2CCF1829" w14:textId="13657A2B" w:rsidR="008954DC" w:rsidRDefault="008954DC" w:rsidP="006D4ADC">
            <w:pPr>
              <w:spacing w:line="240" w:lineRule="auto"/>
            </w:pPr>
            <w:r w:rsidRPr="008954DC">
              <w:t>Databases</w:t>
            </w:r>
          </w:p>
          <w:p w14:paraId="12CECB95" w14:textId="77777777" w:rsidR="00022EE8" w:rsidRPr="00E011EF" w:rsidRDefault="00022EE8" w:rsidP="006D4ADC">
            <w:pPr>
              <w:spacing w:line="240" w:lineRule="auto"/>
            </w:pPr>
            <w:r>
              <w:t>Differential Equations</w:t>
            </w:r>
          </w:p>
          <w:p w14:paraId="2264C0C3" w14:textId="2DD343DA" w:rsidR="00022EE8" w:rsidRPr="00F079F2" w:rsidRDefault="00C358F8" w:rsidP="006D4ADC">
            <w:pPr>
              <w:pStyle w:val="Heading1Alt"/>
              <w:spacing w:before="0" w:line="240" w:lineRule="auto"/>
              <w:rPr>
                <w:rFonts w:ascii="Times" w:hAnsi="Times" w:cs="Times"/>
                <w:color w:val="000000"/>
              </w:rPr>
            </w:pPr>
            <w:r>
              <w:t>hard and Soft S</w:t>
            </w:r>
            <w:r w:rsidR="00962EF6">
              <w:t>K</w:t>
            </w:r>
            <w:r>
              <w:t>ills</w:t>
            </w:r>
          </w:p>
          <w:p w14:paraId="5CA830E6" w14:textId="77777777" w:rsidR="00022EE8" w:rsidRDefault="007D50D1" w:rsidP="006D4ADC">
            <w:pPr>
              <w:spacing w:line="240" w:lineRule="auto"/>
            </w:pPr>
            <w:r>
              <w:t>QGIS</w:t>
            </w:r>
          </w:p>
          <w:p w14:paraId="6CCF5D42" w14:textId="1C8A17A8" w:rsidR="001A4FD8" w:rsidRDefault="001A4FD8" w:rsidP="006D4ADC">
            <w:pPr>
              <w:spacing w:line="240" w:lineRule="auto"/>
            </w:pPr>
            <w:r>
              <w:t>R Studio</w:t>
            </w:r>
          </w:p>
          <w:p w14:paraId="4B270B1F" w14:textId="77777777" w:rsidR="001A4FD8" w:rsidRDefault="00861EE1" w:rsidP="006D4ADC">
            <w:pPr>
              <w:spacing w:line="240" w:lineRule="auto"/>
            </w:pPr>
            <w:r>
              <w:t>Python</w:t>
            </w:r>
          </w:p>
          <w:p w14:paraId="64CEDD89" w14:textId="77777777" w:rsidR="00861EE1" w:rsidRDefault="00D93D8F" w:rsidP="006D4ADC">
            <w:pPr>
              <w:spacing w:line="240" w:lineRule="auto"/>
            </w:pPr>
            <w:r>
              <w:t>Excel</w:t>
            </w:r>
          </w:p>
          <w:p w14:paraId="23FCC950" w14:textId="77777777" w:rsidR="00D93D8F" w:rsidRDefault="00D93D8F" w:rsidP="006D4ADC">
            <w:pPr>
              <w:spacing w:line="240" w:lineRule="auto"/>
            </w:pPr>
            <w:r>
              <w:t>Word</w:t>
            </w:r>
          </w:p>
          <w:p w14:paraId="1008E6A9" w14:textId="4425404F" w:rsidR="00D93D8F" w:rsidRDefault="005A57AD" w:rsidP="006D4ADC">
            <w:pPr>
              <w:spacing w:line="240" w:lineRule="auto"/>
            </w:pPr>
            <w:r>
              <w:t xml:space="preserve">Leadership </w:t>
            </w:r>
            <w:r w:rsidR="00E53A8E">
              <w:t>s</w:t>
            </w:r>
            <w:r>
              <w:t>kills</w:t>
            </w:r>
          </w:p>
          <w:p w14:paraId="0FB5E426" w14:textId="687F5783" w:rsidR="00A87E01" w:rsidRDefault="00D259BB" w:rsidP="006D4ADC">
            <w:pPr>
              <w:spacing w:line="240" w:lineRule="auto"/>
            </w:pPr>
            <w:r>
              <w:t xml:space="preserve">Well </w:t>
            </w:r>
            <w:r w:rsidR="00E53A8E">
              <w:t>o</w:t>
            </w:r>
            <w:r>
              <w:t>rganized</w:t>
            </w:r>
          </w:p>
          <w:p w14:paraId="1DD6F2E2" w14:textId="3F5C6CC3" w:rsidR="00D259BB" w:rsidRDefault="00A87E01" w:rsidP="006D4ADC">
            <w:pPr>
              <w:spacing w:line="240" w:lineRule="auto"/>
            </w:pPr>
            <w:r>
              <w:t xml:space="preserve">Flexible </w:t>
            </w:r>
            <w:r w:rsidR="001A123B">
              <w:t>and self-d</w:t>
            </w:r>
            <w:r w:rsidR="00AE40B3">
              <w:t>irected</w:t>
            </w:r>
          </w:p>
          <w:p w14:paraId="4DD33927" w14:textId="687ABEB8" w:rsidR="00232C05" w:rsidRDefault="00A87E01" w:rsidP="006D4ADC">
            <w:pPr>
              <w:spacing w:line="240" w:lineRule="auto"/>
            </w:pPr>
            <w:r>
              <w:t>Collaborative</w:t>
            </w:r>
            <w:r w:rsidR="008B7B86">
              <w:t xml:space="preserve"> community member</w:t>
            </w:r>
          </w:p>
          <w:p w14:paraId="72D2E415" w14:textId="51FB3955" w:rsidR="00BF6E02" w:rsidRDefault="009003D8" w:rsidP="009003D8">
            <w:pPr>
              <w:pStyle w:val="Heading1Alt"/>
              <w:spacing w:before="0" w:line="240" w:lineRule="auto"/>
            </w:pPr>
            <w:r>
              <w:t>Confe</w:t>
            </w:r>
            <w:r w:rsidR="00AF0C50">
              <w:t>R</w:t>
            </w:r>
            <w:r w:rsidR="00962EF6">
              <w:t>E</w:t>
            </w:r>
            <w:r>
              <w:t xml:space="preserve">nces and </w:t>
            </w:r>
            <w:r w:rsidR="00D911FD">
              <w:t>awards</w:t>
            </w:r>
          </w:p>
          <w:p w14:paraId="105EDC1E" w14:textId="2D132F09" w:rsidR="0004091F" w:rsidRDefault="00A87E01" w:rsidP="0004091F">
            <w:pPr>
              <w:spacing w:line="240" w:lineRule="auto"/>
            </w:pPr>
            <w:r>
              <w:t>Presidential</w:t>
            </w:r>
            <w:r w:rsidR="002D2081">
              <w:t xml:space="preserve"> </w:t>
            </w:r>
            <w:r w:rsidR="00314D0E">
              <w:t xml:space="preserve">and </w:t>
            </w:r>
            <w:r w:rsidR="00EC569F">
              <w:t xml:space="preserve">Sustainability </w:t>
            </w:r>
            <w:r w:rsidR="0004091F">
              <w:t>Scholarship at Warren Wilson College</w:t>
            </w:r>
          </w:p>
          <w:p w14:paraId="58324536" w14:textId="22E24EF3" w:rsidR="004C1F91" w:rsidRDefault="003068FE" w:rsidP="00836D6A">
            <w:pPr>
              <w:spacing w:line="240" w:lineRule="auto"/>
            </w:pPr>
            <w:r w:rsidRPr="003068FE">
              <w:t>Presenter</w:t>
            </w:r>
            <w:r>
              <w:t>,</w:t>
            </w:r>
            <w:r w:rsidR="00836D6A">
              <w:t xml:space="preserve"> </w:t>
            </w:r>
            <w:r w:rsidR="00836D6A">
              <w:t>Southeast</w:t>
            </w:r>
            <w:r w:rsidR="00836D6A">
              <w:t xml:space="preserve"> </w:t>
            </w:r>
            <w:r w:rsidR="00836D6A">
              <w:t>Section of the Mathematical Association of</w:t>
            </w:r>
            <w:r w:rsidR="002F4CA3">
              <w:t xml:space="preserve"> America</w:t>
            </w:r>
            <w:r w:rsidR="00041B26">
              <w:t xml:space="preserve"> 2024</w:t>
            </w:r>
          </w:p>
          <w:p w14:paraId="7FB343CB" w14:textId="55E64105" w:rsidR="00335BF8" w:rsidRPr="00E00971" w:rsidRDefault="00A06AAE" w:rsidP="0004091F">
            <w:pPr>
              <w:spacing w:line="240" w:lineRule="auto"/>
            </w:pPr>
            <w:r w:rsidRPr="00A06AAE">
              <w:t>Attendee</w:t>
            </w:r>
            <w:r>
              <w:t xml:space="preserve">, </w:t>
            </w:r>
            <w:r w:rsidR="00335BF8">
              <w:t xml:space="preserve">NC GIS </w:t>
            </w:r>
            <w:r w:rsidR="00F3609A">
              <w:t>Conference</w:t>
            </w:r>
            <w:r w:rsidR="00335BF8">
              <w:t xml:space="preserve"> 2023</w:t>
            </w:r>
          </w:p>
        </w:tc>
        <w:tc>
          <w:tcPr>
            <w:tcW w:w="360" w:type="dxa"/>
            <w:vMerge w:val="restart"/>
          </w:tcPr>
          <w:p w14:paraId="1B3CD156" w14:textId="77777777" w:rsidR="00022EE8" w:rsidRPr="00F079F2" w:rsidRDefault="00022EE8" w:rsidP="006D4AD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07379D33" w14:textId="77777777" w:rsidR="00022EE8" w:rsidRPr="00F079F2" w:rsidRDefault="00000000" w:rsidP="006D4ADC">
            <w:pPr>
              <w:pStyle w:val="Heading1"/>
            </w:pPr>
            <w:sdt>
              <w:sdtPr>
                <w:id w:val="66382285"/>
                <w:placeholder>
                  <w:docPart w:val="0AB441B32ED44A3383038FA6B2658D74"/>
                </w:placeholder>
                <w:temporary/>
                <w:showingPlcHdr/>
                <w15:appearance w15:val="hidden"/>
              </w:sdtPr>
              <w:sdtContent>
                <w:r w:rsidR="00022EE8" w:rsidRPr="00F079F2">
                  <w:t>EXPERIENCE</w:t>
                </w:r>
              </w:sdtContent>
            </w:sdt>
          </w:p>
        </w:tc>
        <w:tc>
          <w:tcPr>
            <w:tcW w:w="5110" w:type="dxa"/>
          </w:tcPr>
          <w:p w14:paraId="7B964F8B" w14:textId="77777777" w:rsidR="00022EE8" w:rsidRPr="00F079F2" w:rsidRDefault="00022EE8" w:rsidP="006D4ADC">
            <w:pPr>
              <w:pStyle w:val="TableSpace"/>
              <w:spacing w:line="240" w:lineRule="auto"/>
            </w:pPr>
          </w:p>
        </w:tc>
      </w:tr>
      <w:tr w:rsidR="00022EE8" w:rsidRPr="00F079F2" w14:paraId="1E9644BA" w14:textId="77777777" w:rsidTr="00232C05">
        <w:trPr>
          <w:gridAfter w:val="1"/>
          <w:wAfter w:w="20" w:type="dxa"/>
          <w:trHeight w:val="150"/>
        </w:trPr>
        <w:tc>
          <w:tcPr>
            <w:tcW w:w="3150" w:type="dxa"/>
            <w:vMerge/>
          </w:tcPr>
          <w:p w14:paraId="6B2D1335" w14:textId="77777777" w:rsidR="00022EE8" w:rsidRPr="00F079F2" w:rsidRDefault="00022EE8" w:rsidP="006D4ADC">
            <w:pPr>
              <w:pStyle w:val="Heading1Alt"/>
              <w:spacing w:before="0" w:line="240" w:lineRule="auto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3B46C93F" w14:textId="77777777" w:rsidR="00022EE8" w:rsidRPr="00F079F2" w:rsidRDefault="00022EE8" w:rsidP="006D4AD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25A34C6E" w14:textId="77777777" w:rsidR="00022EE8" w:rsidRPr="00F079F2" w:rsidRDefault="00022EE8" w:rsidP="006D4AD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</w:tcPr>
          <w:p w14:paraId="04B7E9F0" w14:textId="77777777" w:rsidR="00022EE8" w:rsidRPr="00F079F2" w:rsidRDefault="00022EE8" w:rsidP="006D4ADC">
            <w:pPr>
              <w:pStyle w:val="TableSpace"/>
              <w:spacing w:line="240" w:lineRule="auto"/>
            </w:pPr>
          </w:p>
        </w:tc>
      </w:tr>
      <w:tr w:rsidR="00022EE8" w:rsidRPr="00F079F2" w14:paraId="2BEFEAAA" w14:textId="77777777" w:rsidTr="009E729C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05D75151" w14:textId="77777777" w:rsidR="00022EE8" w:rsidRPr="00F079F2" w:rsidRDefault="00022EE8" w:rsidP="006D4ADC">
            <w:pPr>
              <w:pStyle w:val="Heading1Alt"/>
              <w:spacing w:before="0" w:line="240" w:lineRule="auto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30573751" w14:textId="77777777" w:rsidR="00022EE8" w:rsidRPr="00F079F2" w:rsidRDefault="00022EE8" w:rsidP="006D4AD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3"/>
          </w:tcPr>
          <w:sdt>
            <w:sdtPr>
              <w:id w:val="652037311"/>
              <w:placeholder>
                <w:docPart w:val="9B55970309F0454A909B81CD75D27B50"/>
              </w:placeholder>
              <w15:appearance w15:val="hidden"/>
            </w:sdtPr>
            <w:sdtEndPr>
              <w:rPr>
                <w:b w:val="0"/>
                <w:bCs w:val="0"/>
              </w:rPr>
            </w:sdtEndPr>
            <w:sdtContent>
              <w:sdt>
                <w:sdtPr>
                  <w:id w:val="1651408113"/>
                  <w:placeholder>
                    <w:docPart w:val="FB5F86707E094365BB3B095343D1A6AD"/>
                  </w:placeholder>
                  <w15:appearance w15:val="hidden"/>
                </w:sdtPr>
                <w:sdtEndPr>
                  <w:rPr>
                    <w:b w:val="0"/>
                    <w:bCs w:val="0"/>
                  </w:rPr>
                </w:sdtEndPr>
                <w:sdtContent>
                  <w:p w14:paraId="16D143F7" w14:textId="3942CBF4" w:rsidR="002C271D" w:rsidRPr="009C5E11" w:rsidRDefault="002C271D" w:rsidP="006C6928">
                    <w:pPr>
                      <w:pStyle w:val="Heading2"/>
                      <w:tabs>
                        <w:tab w:val="clear" w:pos="720"/>
                        <w:tab w:val="clear" w:pos="1199"/>
                        <w:tab w:val="left" w:pos="0"/>
                      </w:tabs>
                      <w:spacing w:line="240" w:lineRule="auto"/>
                    </w:pPr>
                    <w:r>
                      <w:t xml:space="preserve"> </w:t>
                    </w:r>
                    <w:sdt>
                      <w:sdtPr>
                        <w:id w:val="695893805"/>
                        <w:placeholder>
                          <w:docPart w:val="61753911E76D4AE0A14501E74300ADE8"/>
                        </w:placeholder>
                        <w15:appearance w15:val="hidden"/>
                      </w:sdtPr>
                      <w:sdtContent>
                        <w:r w:rsidR="00F10EC8" w:rsidRPr="00F10EC8">
                          <w:rPr>
                            <w:b w:val="0"/>
                            <w:bCs w:val="0"/>
                          </w:rPr>
                          <w:t>May</w:t>
                        </w:r>
                        <w:r w:rsidRPr="00F10EC8">
                          <w:rPr>
                            <w:b w:val="0"/>
                            <w:bCs w:val="0"/>
                          </w:rPr>
                          <w:t xml:space="preserve"> 202</w:t>
                        </w:r>
                        <w:r w:rsidR="00166AB5">
                          <w:rPr>
                            <w:b w:val="0"/>
                            <w:bCs w:val="0"/>
                          </w:rPr>
                          <w:t>4</w:t>
                        </w:r>
                        <w:r w:rsidRPr="00F10EC8">
                          <w:rPr>
                            <w:b w:val="0"/>
                            <w:bCs w:val="0"/>
                          </w:rPr>
                          <w:t>-</w:t>
                        </w:r>
                        <w:r w:rsidR="00166AB5">
                          <w:rPr>
                            <w:b w:val="0"/>
                            <w:bCs w:val="0"/>
                          </w:rPr>
                          <w:t>AUG 2024</w:t>
                        </w:r>
                      </w:sdtContent>
                    </w:sdt>
                  </w:p>
                  <w:p w14:paraId="36440CAD" w14:textId="7C3B94C2" w:rsidR="002C271D" w:rsidRDefault="00503176" w:rsidP="00166AB5">
                    <w:pPr>
                      <w:pStyle w:val="Heading3"/>
                      <w:spacing w:line="240" w:lineRule="auto"/>
                    </w:pPr>
                    <w:r>
                      <w:t xml:space="preserve">Summer </w:t>
                    </w:r>
                    <w:r w:rsidR="00BA0078">
                      <w:t>I</w:t>
                    </w:r>
                    <w:r>
                      <w:t>ntern</w:t>
                    </w:r>
                    <w:r w:rsidR="002C271D">
                      <w:t xml:space="preserve"> | </w:t>
                    </w:r>
                    <w:r>
                      <w:t xml:space="preserve">North Carolina Department of Transportation </w:t>
                    </w:r>
                    <w:r w:rsidR="002C271D">
                      <w:t>|</w:t>
                    </w:r>
                    <w:r>
                      <w:t xml:space="preserve"> </w:t>
                    </w:r>
                    <w:r w:rsidR="002C271D">
                      <w:t>Ral</w:t>
                    </w:r>
                    <w:r>
                      <w:t>eigh</w:t>
                    </w:r>
                    <w:r w:rsidR="002C271D">
                      <w:t>, NC</w:t>
                    </w:r>
                  </w:p>
                  <w:p w14:paraId="4748673F" w14:textId="796BF347" w:rsidR="00166AB5" w:rsidRDefault="00FB5BCE" w:rsidP="00840389">
                    <w:pPr>
                      <w:pStyle w:val="ListParagraph"/>
                      <w:numPr>
                        <w:ilvl w:val="0"/>
                        <w:numId w:val="23"/>
                      </w:numPr>
                    </w:pPr>
                    <w:r w:rsidRPr="00FB5BCE">
                      <w:t>Created a Power BI dashboard using Python to aid in decision-making for ramp metering on highways</w:t>
                    </w:r>
                  </w:p>
                  <w:p w14:paraId="72FFCFBE" w14:textId="77777777" w:rsidR="00652BE2" w:rsidRDefault="00652BE2" w:rsidP="00840389">
                    <w:pPr>
                      <w:pStyle w:val="ListParagraph"/>
                      <w:numPr>
                        <w:ilvl w:val="0"/>
                        <w:numId w:val="23"/>
                      </w:numPr>
                    </w:pPr>
                    <w:r w:rsidRPr="00652BE2">
                      <w:t>Developed a sample Power BI dashboard to visualize data from a database</w:t>
                    </w:r>
                  </w:p>
                  <w:p w14:paraId="59851D8F" w14:textId="4696FC50" w:rsidR="002914A4" w:rsidRDefault="00652BE2" w:rsidP="00840389">
                    <w:pPr>
                      <w:pStyle w:val="ListParagraph"/>
                      <w:numPr>
                        <w:ilvl w:val="0"/>
                        <w:numId w:val="23"/>
                      </w:numPr>
                    </w:pPr>
                    <w:r w:rsidRPr="00652BE2">
                      <w:t>Transformed latitude and longitude data into mile markers on highways and mapped highway events alongside a height map of speed data</w:t>
                    </w:r>
                  </w:p>
                  <w:p w14:paraId="3ED6FED1" w14:textId="2AB12770" w:rsidR="00EC7FFB" w:rsidRPr="00166AB5" w:rsidRDefault="00EC7FFB" w:rsidP="00840389">
                    <w:pPr>
                      <w:pStyle w:val="ListParagraph"/>
                      <w:numPr>
                        <w:ilvl w:val="0"/>
                        <w:numId w:val="23"/>
                      </w:numPr>
                    </w:pPr>
                    <w:r>
                      <w:t xml:space="preserve">Updated and converted </w:t>
                    </w:r>
                    <w:r w:rsidR="006C6928">
                      <w:t>traffic</w:t>
                    </w:r>
                    <w:r>
                      <w:t xml:space="preserve"> </w:t>
                    </w:r>
                    <w:r w:rsidR="006C6928">
                      <w:t>signals</w:t>
                    </w:r>
                    <w:r>
                      <w:t xml:space="preserve"> </w:t>
                    </w:r>
                    <w:r w:rsidR="006C6928">
                      <w:t>timing patterns</w:t>
                    </w:r>
                  </w:p>
                  <w:p w14:paraId="1CF1DC52" w14:textId="282C95E9" w:rsidR="00022EE8" w:rsidRPr="00F10EC8" w:rsidRDefault="00F10EC8" w:rsidP="006D4ADC">
                    <w:pPr>
                      <w:pStyle w:val="Heading2"/>
                      <w:spacing w:line="240" w:lineRule="auto"/>
                      <w:rPr>
                        <w:b w:val="0"/>
                        <w:bCs w:val="0"/>
                      </w:rPr>
                    </w:pPr>
                    <w:r>
                      <w:rPr>
                        <w:b w:val="0"/>
                        <w:bCs w:val="0"/>
                      </w:rPr>
                      <w:t xml:space="preserve"> </w:t>
                    </w:r>
                    <w:r w:rsidR="00022EE8" w:rsidRPr="00F10EC8">
                      <w:rPr>
                        <w:b w:val="0"/>
                        <w:bCs w:val="0"/>
                      </w:rPr>
                      <w:t>Sep 2023-</w:t>
                    </w:r>
                    <w:r w:rsidR="00400716" w:rsidRPr="00F10EC8">
                      <w:rPr>
                        <w:b w:val="0"/>
                        <w:bCs w:val="0"/>
                      </w:rPr>
                      <w:t>present</w:t>
                    </w:r>
                  </w:p>
                </w:sdtContent>
              </w:sdt>
              <w:p w14:paraId="059DEA9E" w14:textId="39743CAC" w:rsidR="00022EE8" w:rsidRDefault="00022EE8" w:rsidP="006D4ADC">
                <w:pPr>
                  <w:pStyle w:val="Heading3"/>
                  <w:spacing w:line="240" w:lineRule="auto"/>
                </w:pPr>
                <w:r>
                  <w:t xml:space="preserve">ITS </w:t>
                </w:r>
                <w:r w:rsidR="0094644B">
                  <w:t xml:space="preserve">and Data </w:t>
                </w:r>
                <w:r>
                  <w:t xml:space="preserve">Crew </w:t>
                </w:r>
                <w:r w:rsidR="0094644B">
                  <w:t xml:space="preserve">Leader </w:t>
                </w:r>
                <w:r>
                  <w:t>| Warren Wilson College | Swannanoa, NC</w:t>
                </w:r>
              </w:p>
              <w:p w14:paraId="022D498F" w14:textId="25E632D0" w:rsidR="00FF1E37" w:rsidRDefault="003C2FBA" w:rsidP="006C6928">
                <w:pPr>
                  <w:pStyle w:val="ListParagraph"/>
                  <w:numPr>
                    <w:ilvl w:val="0"/>
                    <w:numId w:val="23"/>
                  </w:numPr>
                  <w:spacing w:line="240" w:lineRule="auto"/>
                </w:pPr>
                <w:r w:rsidRPr="003C2FBA">
                  <w:t>Divides tasks and manages schedules for 6 Data Crew members</w:t>
                </w:r>
              </w:p>
              <w:p w14:paraId="1AC67F75" w14:textId="77777777" w:rsidR="004851A0" w:rsidRDefault="004851A0" w:rsidP="00840389">
                <w:pPr>
                  <w:pStyle w:val="ListParagraph"/>
                  <w:numPr>
                    <w:ilvl w:val="0"/>
                    <w:numId w:val="23"/>
                  </w:numPr>
                  <w:spacing w:line="240" w:lineRule="auto"/>
                </w:pPr>
                <w:r w:rsidRPr="004851A0">
                  <w:t>Organizes and tracks college assets</w:t>
                </w:r>
              </w:p>
              <w:p w14:paraId="29093AA1" w14:textId="61627F9C" w:rsidR="00D24D70" w:rsidRDefault="005C48A3" w:rsidP="00840389">
                <w:pPr>
                  <w:pStyle w:val="ListParagraph"/>
                  <w:numPr>
                    <w:ilvl w:val="0"/>
                    <w:numId w:val="23"/>
                  </w:numPr>
                  <w:spacing w:line="240" w:lineRule="auto"/>
                </w:pPr>
                <w:r>
                  <w:t>S</w:t>
                </w:r>
                <w:r w:rsidR="00022EE8">
                  <w:t>etting up computers and other electronics</w:t>
                </w:r>
              </w:p>
              <w:p w14:paraId="38C308A3" w14:textId="77777777" w:rsidR="00A82514" w:rsidRDefault="00A82514" w:rsidP="00840389">
                <w:pPr>
                  <w:pStyle w:val="ListParagraph"/>
                  <w:numPr>
                    <w:ilvl w:val="0"/>
                    <w:numId w:val="23"/>
                  </w:numPr>
                  <w:spacing w:line="240" w:lineRule="auto"/>
                </w:pPr>
                <w:r w:rsidRPr="00A82514">
                  <w:t>Resolves complex IT issues for users</w:t>
                </w:r>
              </w:p>
              <w:p w14:paraId="4D740629" w14:textId="77777777" w:rsidR="00A82514" w:rsidRDefault="00A82514" w:rsidP="00840389">
                <w:pPr>
                  <w:pStyle w:val="ListParagraph"/>
                  <w:numPr>
                    <w:ilvl w:val="0"/>
                    <w:numId w:val="23"/>
                  </w:numPr>
                  <w:spacing w:line="240" w:lineRule="auto"/>
                </w:pPr>
                <w:r w:rsidRPr="00A82514">
                  <w:t>Deploys internet systems</w:t>
                </w:r>
              </w:p>
              <w:p w14:paraId="12CE3BC0" w14:textId="0058EFDE" w:rsidR="00840389" w:rsidRDefault="00C942B0" w:rsidP="00840389">
                <w:pPr>
                  <w:pStyle w:val="ListParagraph"/>
                  <w:numPr>
                    <w:ilvl w:val="0"/>
                    <w:numId w:val="23"/>
                  </w:numPr>
                  <w:spacing w:line="240" w:lineRule="auto"/>
                </w:pPr>
                <w:r w:rsidRPr="00C942B0">
                  <w:t>Tutors in Statistics, Python, Computer Science, and Data Science</w:t>
                </w:r>
              </w:p>
              <w:p w14:paraId="72B7594B" w14:textId="20CD21C4" w:rsidR="00022EE8" w:rsidRPr="00F10EC8" w:rsidRDefault="00F10EC8" w:rsidP="006D4ADC">
                <w:pPr>
                  <w:pStyle w:val="Heading2"/>
                  <w:spacing w:line="240" w:lineRule="auto"/>
                  <w:rPr>
                    <w:rFonts w:eastAsia="MS Mincho"/>
                    <w:b w:val="0"/>
                    <w:bCs w:val="0"/>
                  </w:rPr>
                </w:pPr>
                <w:r>
                  <w:rPr>
                    <w:b w:val="0"/>
                    <w:bCs w:val="0"/>
                  </w:rPr>
                  <w:t xml:space="preserve"> </w:t>
                </w:r>
                <w:r w:rsidR="00022EE8" w:rsidRPr="00F10EC8">
                  <w:rPr>
                    <w:b w:val="0"/>
                    <w:bCs w:val="0"/>
                  </w:rPr>
                  <w:t>Oct 2022-Mar 2023</w:t>
                </w:r>
              </w:p>
            </w:sdtContent>
          </w:sdt>
          <w:p w14:paraId="7EE98D93" w14:textId="77777777" w:rsidR="00022EE8" w:rsidRDefault="00022EE8" w:rsidP="006D4ADC">
            <w:pPr>
              <w:pStyle w:val="Heading3"/>
              <w:spacing w:line="240" w:lineRule="auto"/>
            </w:pPr>
            <w:r>
              <w:t>Research Assistant Advocacy with Data | Warren Wilson College | Swannanoa, NC</w:t>
            </w:r>
          </w:p>
          <w:p w14:paraId="5DBCEDC5" w14:textId="66C520F2" w:rsidR="00525B5C" w:rsidRDefault="00311D75" w:rsidP="00840389">
            <w:pPr>
              <w:pStyle w:val="ListParagraph"/>
              <w:numPr>
                <w:ilvl w:val="0"/>
                <w:numId w:val="23"/>
              </w:numPr>
              <w:spacing w:line="240" w:lineRule="auto"/>
            </w:pPr>
            <w:r w:rsidRPr="00311D75">
              <w:t>Analyzed census spatial data and integrated it with CDC social vulnerability data</w:t>
            </w:r>
          </w:p>
          <w:p w14:paraId="503BBCEF" w14:textId="77777777" w:rsidR="007E5CF9" w:rsidRDefault="007E5CF9" w:rsidP="00840389">
            <w:pPr>
              <w:pStyle w:val="ListParagraph"/>
              <w:numPr>
                <w:ilvl w:val="0"/>
                <w:numId w:val="23"/>
              </w:numPr>
              <w:spacing w:line="240" w:lineRule="auto"/>
            </w:pPr>
            <w:r w:rsidRPr="007E5CF9">
              <w:t>Utilized R Studio to develop statistical models identifying areas of food insecurity</w:t>
            </w:r>
          </w:p>
          <w:p w14:paraId="4E00CD31" w14:textId="24A7F524" w:rsidR="00856E7D" w:rsidRDefault="007E5CF9" w:rsidP="00840389">
            <w:pPr>
              <w:pStyle w:val="ListParagraph"/>
              <w:numPr>
                <w:ilvl w:val="0"/>
                <w:numId w:val="23"/>
              </w:numPr>
              <w:spacing w:line="240" w:lineRule="auto"/>
            </w:pPr>
            <w:r w:rsidRPr="007E5CF9">
              <w:t>Created clusters to identify significant correlations in data</w:t>
            </w:r>
          </w:p>
          <w:p w14:paraId="5B1FDAEF" w14:textId="77777777" w:rsidR="007C70AE" w:rsidRDefault="007C70AE" w:rsidP="00840389">
            <w:pPr>
              <w:pStyle w:val="ListParagraph"/>
              <w:numPr>
                <w:ilvl w:val="0"/>
                <w:numId w:val="23"/>
              </w:numPr>
              <w:spacing w:line="240" w:lineRule="auto"/>
            </w:pPr>
            <w:r w:rsidRPr="007C70AE">
              <w:t>Employed QGIS software for place-based data analysis</w:t>
            </w:r>
          </w:p>
          <w:p w14:paraId="2CBB5BA8" w14:textId="313EBBA7" w:rsidR="00314D0E" w:rsidRPr="00400C15" w:rsidRDefault="007C70AE" w:rsidP="00840389">
            <w:pPr>
              <w:pStyle w:val="ListParagraph"/>
              <w:numPr>
                <w:ilvl w:val="0"/>
                <w:numId w:val="23"/>
              </w:numPr>
              <w:spacing w:line="240" w:lineRule="auto"/>
            </w:pPr>
            <w:r w:rsidRPr="007C70AE">
              <w:t xml:space="preserve">Attended the NC GIS Conference, where research findings were </w:t>
            </w:r>
            <w:r>
              <w:t>presented</w:t>
            </w:r>
          </w:p>
          <w:p w14:paraId="4EEBBF3B" w14:textId="1EF895FE" w:rsidR="00022EE8" w:rsidRPr="00F10EC8" w:rsidRDefault="00000000" w:rsidP="006D4ADC">
            <w:pPr>
              <w:pStyle w:val="Heading2"/>
              <w:spacing w:line="240" w:lineRule="auto"/>
              <w:rPr>
                <w:b w:val="0"/>
                <w:bCs w:val="0"/>
              </w:rPr>
            </w:pPr>
            <w:sdt>
              <w:sdtPr>
                <w:rPr>
                  <w:b w:val="0"/>
                  <w:bCs w:val="0"/>
                </w:rPr>
                <w:id w:val="-131711573"/>
                <w:placeholder>
                  <w:docPart w:val="A47083041DEC4AB9BE647A391020CAEC"/>
                </w:placeholder>
                <w15:appearance w15:val="hidden"/>
              </w:sdtPr>
              <w:sdtContent>
                <w:r w:rsidR="009B129E" w:rsidRPr="00F10EC8">
                  <w:rPr>
                    <w:b w:val="0"/>
                    <w:bCs w:val="0"/>
                  </w:rPr>
                  <w:t xml:space="preserve"> </w:t>
                </w:r>
                <w:sdt>
                  <w:sdtPr>
                    <w:rPr>
                      <w:b w:val="0"/>
                      <w:bCs w:val="0"/>
                    </w:rPr>
                    <w:id w:val="-2034556554"/>
                    <w:placeholder>
                      <w:docPart w:val="D9FB82F4CA154AA2A747CF919891ED35"/>
                    </w:placeholder>
                    <w15:appearance w15:val="hidden"/>
                  </w:sdtPr>
                  <w:sdtContent>
                    <w:r w:rsidR="009B129E" w:rsidRPr="00F10EC8">
                      <w:rPr>
                        <w:b w:val="0"/>
                        <w:bCs w:val="0"/>
                      </w:rPr>
                      <w:t>May 2022-Sep 2022</w:t>
                    </w:r>
                  </w:sdtContent>
                </w:sdt>
                <w:r w:rsidR="009B129E" w:rsidRPr="00F10EC8">
                  <w:rPr>
                    <w:b w:val="0"/>
                    <w:bCs w:val="0"/>
                  </w:rPr>
                  <w:t xml:space="preserve"> </w:t>
                </w:r>
              </w:sdtContent>
            </w:sdt>
          </w:p>
          <w:p w14:paraId="45142C66" w14:textId="77777777" w:rsidR="00022EE8" w:rsidRDefault="00022EE8" w:rsidP="006D4ADC">
            <w:pPr>
              <w:pStyle w:val="Heading3"/>
              <w:spacing w:line="240" w:lineRule="auto"/>
            </w:pPr>
            <w:r>
              <w:t>Data Science Intern | Clinic Chat | Denver, CO</w:t>
            </w:r>
          </w:p>
          <w:p w14:paraId="65D77802" w14:textId="77777777" w:rsidR="003101C3" w:rsidRDefault="003101C3" w:rsidP="00840389">
            <w:pPr>
              <w:pStyle w:val="ListParagraph"/>
              <w:numPr>
                <w:ilvl w:val="0"/>
                <w:numId w:val="23"/>
              </w:numPr>
              <w:spacing w:line="240" w:lineRule="auto"/>
            </w:pPr>
            <w:r w:rsidRPr="003101C3">
              <w:t>Aggregated and analyzed data using language learning software</w:t>
            </w:r>
          </w:p>
          <w:p w14:paraId="0A20D43D" w14:textId="7E42C10D" w:rsidR="00AC11CA" w:rsidRDefault="007530A9" w:rsidP="00840389">
            <w:pPr>
              <w:pStyle w:val="ListParagraph"/>
              <w:numPr>
                <w:ilvl w:val="0"/>
                <w:numId w:val="23"/>
              </w:numPr>
              <w:spacing w:line="240" w:lineRule="auto"/>
            </w:pPr>
            <w:r w:rsidRPr="007530A9">
              <w:t>Developed</w:t>
            </w:r>
            <w:r w:rsidR="00E22101">
              <w:t xml:space="preserve"> a </w:t>
            </w:r>
            <w:r w:rsidR="005054A9">
              <w:t>website for the company</w:t>
            </w:r>
            <w:r w:rsidR="00D474D5">
              <w:t xml:space="preserve"> </w:t>
            </w:r>
          </w:p>
          <w:p w14:paraId="03173243" w14:textId="059AF7B9" w:rsidR="00740D66" w:rsidRPr="00301107" w:rsidRDefault="00104252" w:rsidP="00840389">
            <w:pPr>
              <w:pStyle w:val="ListParagraph"/>
              <w:numPr>
                <w:ilvl w:val="0"/>
                <w:numId w:val="23"/>
              </w:numPr>
              <w:spacing w:line="240" w:lineRule="auto"/>
            </w:pPr>
            <w:r w:rsidRPr="00104252">
              <w:t>Gained experience in managing large data sets and supporting chat bots to alleviate nurse workload</w:t>
            </w:r>
          </w:p>
        </w:tc>
      </w:tr>
      <w:tr w:rsidR="00022EE8" w:rsidRPr="00F079F2" w14:paraId="0D732A31" w14:textId="77777777" w:rsidTr="00232C05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2E0A49B0" w14:textId="77777777" w:rsidR="00022EE8" w:rsidRPr="00F079F2" w:rsidRDefault="00022EE8" w:rsidP="006D4ADC">
            <w:pPr>
              <w:pStyle w:val="Heading1Alt"/>
              <w:spacing w:before="0" w:line="240" w:lineRule="auto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5BB9ABD1" w14:textId="77777777" w:rsidR="00022EE8" w:rsidRPr="00F079F2" w:rsidRDefault="00022EE8" w:rsidP="006D4AD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7D016AAE" w14:textId="77777777" w:rsidR="00022EE8" w:rsidRPr="00F079F2" w:rsidRDefault="00000000" w:rsidP="006D4ADC">
            <w:pPr>
              <w:pStyle w:val="Heading1"/>
            </w:pPr>
            <w:sdt>
              <w:sdtPr>
                <w:id w:val="-2000718123"/>
                <w:placeholder>
                  <w:docPart w:val="BA72E85F5D114AF0ADE5E62A93E090D8"/>
                </w:placeholder>
                <w:temporary/>
                <w:showingPlcHdr/>
                <w15:appearance w15:val="hidden"/>
              </w:sdtPr>
              <w:sdtContent>
                <w:r w:rsidR="00022EE8" w:rsidRPr="00F079F2">
                  <w:t>EDUCATION</w:t>
                </w:r>
              </w:sdtContent>
            </w:sdt>
          </w:p>
        </w:tc>
        <w:tc>
          <w:tcPr>
            <w:tcW w:w="5290" w:type="dxa"/>
            <w:gridSpan w:val="2"/>
          </w:tcPr>
          <w:p w14:paraId="3A669BC8" w14:textId="77777777" w:rsidR="00022EE8" w:rsidRPr="00E011EF" w:rsidRDefault="00022EE8" w:rsidP="006D4ADC">
            <w:pPr>
              <w:pStyle w:val="TableSpace"/>
              <w:spacing w:line="240" w:lineRule="auto"/>
            </w:pPr>
          </w:p>
        </w:tc>
      </w:tr>
      <w:tr w:rsidR="00022EE8" w:rsidRPr="00F079F2" w14:paraId="2F338CBA" w14:textId="77777777" w:rsidTr="00232C05">
        <w:trPr>
          <w:gridAfter w:val="1"/>
          <w:wAfter w:w="20" w:type="dxa"/>
          <w:trHeight w:val="216"/>
        </w:trPr>
        <w:tc>
          <w:tcPr>
            <w:tcW w:w="3150" w:type="dxa"/>
            <w:vMerge/>
          </w:tcPr>
          <w:p w14:paraId="162647CF" w14:textId="77777777" w:rsidR="00022EE8" w:rsidRPr="00F079F2" w:rsidRDefault="00022EE8" w:rsidP="006D4ADC">
            <w:pPr>
              <w:pStyle w:val="Heading1Alt"/>
              <w:spacing w:before="0" w:line="240" w:lineRule="auto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559D97E8" w14:textId="77777777" w:rsidR="00022EE8" w:rsidRPr="00F079F2" w:rsidRDefault="00022EE8" w:rsidP="006D4AD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14:paraId="19D9729B" w14:textId="77777777" w:rsidR="00022EE8" w:rsidRPr="00F079F2" w:rsidRDefault="00022EE8" w:rsidP="006D4AD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2"/>
          </w:tcPr>
          <w:p w14:paraId="460E572F" w14:textId="77777777" w:rsidR="00022EE8" w:rsidRPr="00E011EF" w:rsidRDefault="00022EE8" w:rsidP="006D4ADC">
            <w:pPr>
              <w:pStyle w:val="TableSpace"/>
              <w:spacing w:line="240" w:lineRule="auto"/>
            </w:pPr>
          </w:p>
        </w:tc>
      </w:tr>
      <w:tr w:rsidR="00022EE8" w:rsidRPr="00F079F2" w14:paraId="1953E9A4" w14:textId="77777777" w:rsidTr="009E729C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67AA8F90" w14:textId="77777777" w:rsidR="00022EE8" w:rsidRPr="00F079F2" w:rsidRDefault="00022EE8" w:rsidP="006D4ADC">
            <w:pPr>
              <w:pStyle w:val="Heading1Alt"/>
              <w:spacing w:before="0" w:line="240" w:lineRule="auto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155278E8" w14:textId="77777777" w:rsidR="00022EE8" w:rsidRPr="00F079F2" w:rsidRDefault="00022EE8" w:rsidP="006D4ADC">
            <w:pPr>
              <w:spacing w:line="240" w:lineRule="auto"/>
            </w:pPr>
          </w:p>
        </w:tc>
        <w:tc>
          <w:tcPr>
            <w:tcW w:w="7270" w:type="dxa"/>
            <w:gridSpan w:val="3"/>
          </w:tcPr>
          <w:p w14:paraId="07093A09" w14:textId="77777777" w:rsidR="00BD4D02" w:rsidRDefault="00022EE8" w:rsidP="006D4ADC">
            <w:pPr>
              <w:spacing w:line="240" w:lineRule="auto"/>
            </w:pPr>
            <w:r>
              <w:t>Warren Wilson College | Swannanoa, NC</w:t>
            </w:r>
            <w:r w:rsidR="00465A40">
              <w:t xml:space="preserve"> </w:t>
            </w:r>
            <w:r w:rsidR="00D34EB1">
              <w:t xml:space="preserve">| </w:t>
            </w:r>
            <w:r w:rsidR="00465A40">
              <w:t xml:space="preserve">B.A. </w:t>
            </w:r>
            <w:r w:rsidR="00D34EB1">
              <w:t xml:space="preserve">Data </w:t>
            </w:r>
            <w:r w:rsidR="004E3ABA">
              <w:t xml:space="preserve">Science and </w:t>
            </w:r>
            <w:r w:rsidR="00D7185E">
              <w:t xml:space="preserve">Math </w:t>
            </w:r>
          </w:p>
          <w:p w14:paraId="3186BED6" w14:textId="2E9850DB" w:rsidR="00022EE8" w:rsidRPr="00F079F2" w:rsidRDefault="00EF685A" w:rsidP="006D4ADC">
            <w:pPr>
              <w:spacing w:line="240" w:lineRule="auto"/>
            </w:pPr>
            <w:r>
              <w:t>| E</w:t>
            </w:r>
            <w:r w:rsidR="00465A40">
              <w:t>xp</w:t>
            </w:r>
            <w:r>
              <w:t>ected 2025</w:t>
            </w:r>
          </w:p>
        </w:tc>
      </w:tr>
      <w:tr w:rsidR="00022EE8" w:rsidRPr="00F079F2" w14:paraId="4A964F3A" w14:textId="77777777" w:rsidTr="00232C05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43370082" w14:textId="77777777" w:rsidR="00022EE8" w:rsidRPr="00F079F2" w:rsidRDefault="00022EE8" w:rsidP="006D4AD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301B6374" w14:textId="77777777" w:rsidR="00022EE8" w:rsidRPr="00F079F2" w:rsidRDefault="00022EE8" w:rsidP="006D4AD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3"/>
          </w:tcPr>
          <w:p w14:paraId="25C32605" w14:textId="77777777" w:rsidR="00022EE8" w:rsidRPr="00046661" w:rsidRDefault="00022EE8" w:rsidP="006D4ADC">
            <w:pPr>
              <w:spacing w:line="240" w:lineRule="auto"/>
            </w:pPr>
          </w:p>
        </w:tc>
      </w:tr>
    </w:tbl>
    <w:p w14:paraId="48FB8B2F" w14:textId="4CBCDB66" w:rsidR="00CE6104" w:rsidRPr="0006568A" w:rsidRDefault="00022EE8" w:rsidP="002B5CBF">
      <w:pPr>
        <w:pStyle w:val="ImagePlaceholder"/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62338" behindDoc="0" locked="0" layoutInCell="1" allowOverlap="1" wp14:anchorId="63898C9F" wp14:editId="5D441484">
                <wp:simplePos x="0" y="0"/>
                <wp:positionH relativeFrom="margin">
                  <wp:posOffset>4356100</wp:posOffset>
                </wp:positionH>
                <wp:positionV relativeFrom="paragraph">
                  <wp:posOffset>0</wp:posOffset>
                </wp:positionV>
                <wp:extent cx="2705100" cy="1403985"/>
                <wp:effectExtent l="0" t="0" r="0" b="381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ACCE8" w14:textId="57270687" w:rsidR="003E3E18" w:rsidRDefault="00567CF9">
                            <w:pPr>
                              <w:pBdr>
                                <w:top w:val="single" w:sz="24" w:space="8" w:color="3494BA" w:themeColor="accent1"/>
                                <w:bottom w:val="single" w:sz="24" w:space="8" w:color="3494BA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3D7F6F" w:themeColor="accent3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3D7F6F" w:themeColor="accent3"/>
                                <w:sz w:val="24"/>
                              </w:rPr>
                              <w:t>Phone: 720.450.7953</w:t>
                            </w:r>
                          </w:p>
                          <w:p w14:paraId="0344441B" w14:textId="0BBFD573" w:rsidR="00567CF9" w:rsidRDefault="00567CF9">
                            <w:pPr>
                              <w:pBdr>
                                <w:top w:val="single" w:sz="24" w:space="8" w:color="3494BA" w:themeColor="accent1"/>
                                <w:bottom w:val="single" w:sz="24" w:space="8" w:color="3494BA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3D7F6F" w:themeColor="accent3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3D7F6F" w:themeColor="accent3"/>
                                <w:sz w:val="24"/>
                              </w:rPr>
                              <w:t xml:space="preserve">Email: </w:t>
                            </w:r>
                            <w:hyperlink r:id="rId11" w:history="1">
                              <w:r w:rsidR="00F7380C" w:rsidRPr="000B75D9">
                                <w:rPr>
                                  <w:rStyle w:val="Hyperlink"/>
                                  <w:i/>
                                  <w:iCs/>
                                  <w:sz w:val="24"/>
                                </w:rPr>
                                <w:t>Gracenalleman@gmail.com</w:t>
                              </w:r>
                            </w:hyperlink>
                          </w:p>
                          <w:p w14:paraId="3AC9A463" w14:textId="38555E90" w:rsidR="00127DE3" w:rsidRPr="00567CF9" w:rsidRDefault="00F7380C">
                            <w:pPr>
                              <w:pBdr>
                                <w:top w:val="single" w:sz="24" w:space="8" w:color="3494BA" w:themeColor="accent1"/>
                                <w:bottom w:val="single" w:sz="24" w:space="8" w:color="3494BA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3D7F6F" w:themeColor="accent3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3D7F6F" w:themeColor="accent3"/>
                                <w:sz w:val="24"/>
                              </w:rPr>
                              <w:t>Website:</w:t>
                            </w:r>
                            <w:r w:rsidR="00127DE3">
                              <w:rPr>
                                <w:i/>
                                <w:iCs/>
                                <w:color w:val="3D7F6F" w:themeColor="accent3"/>
                                <w:sz w:val="24"/>
                              </w:rPr>
                              <w:t xml:space="preserve"> </w:t>
                            </w:r>
                            <w:hyperlink r:id="rId12" w:history="1">
                              <w:r w:rsidR="00127DE3" w:rsidRPr="000B75D9">
                                <w:rPr>
                                  <w:rStyle w:val="Hyperlink"/>
                                  <w:i/>
                                  <w:iCs/>
                                  <w:sz w:val="24"/>
                                </w:rPr>
                                <w:t>https://allgracen.github.io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898C9F" id="Text Box 2" o:spid="_x0000_s1027" type="#_x0000_t202" style="position:absolute;margin-left:343pt;margin-top:0;width:213pt;height:110.55pt;z-index:251662338;visibility:visible;mso-wrap-style:square;mso-width-percent:0;mso-height-percent:20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" filled="f" stroked="f">
                <v:textbox style="mso-fit-shape-to-text:t">
                  <w:txbxContent>
                    <w:p w14:paraId="22CACCE8" w14:textId="57270687" w:rsidR="003E3E18" w:rsidRDefault="00567CF9">
                      <w:pPr>
                        <w:pBdr>
                          <w:top w:val="single" w:sz="24" w:space="8" w:color="3494BA" w:themeColor="accent1"/>
                          <w:bottom w:val="single" w:sz="24" w:space="8" w:color="3494BA" w:themeColor="accent1"/>
                        </w:pBdr>
                        <w:spacing w:after="0"/>
                        <w:rPr>
                          <w:i/>
                          <w:iCs/>
                          <w:color w:val="3D7F6F" w:themeColor="accent3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3D7F6F" w:themeColor="accent3"/>
                          <w:sz w:val="24"/>
                        </w:rPr>
                        <w:t>Phone: 720.450.7953</w:t>
                      </w:r>
                    </w:p>
                    <w:p w14:paraId="0344441B" w14:textId="0BBFD573" w:rsidR="00567CF9" w:rsidRDefault="00567CF9">
                      <w:pPr>
                        <w:pBdr>
                          <w:top w:val="single" w:sz="24" w:space="8" w:color="3494BA" w:themeColor="accent1"/>
                          <w:bottom w:val="single" w:sz="24" w:space="8" w:color="3494BA" w:themeColor="accent1"/>
                        </w:pBdr>
                        <w:spacing w:after="0"/>
                        <w:rPr>
                          <w:i/>
                          <w:iCs/>
                          <w:color w:val="3D7F6F" w:themeColor="accent3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3D7F6F" w:themeColor="accent3"/>
                          <w:sz w:val="24"/>
                        </w:rPr>
                        <w:t xml:space="preserve">Email: </w:t>
                      </w:r>
                      <w:hyperlink r:id="rId13" w:history="1">
                        <w:r w:rsidR="00F7380C" w:rsidRPr="000B75D9">
                          <w:rPr>
                            <w:rStyle w:val="Hyperlink"/>
                            <w:i/>
                            <w:iCs/>
                            <w:sz w:val="24"/>
                          </w:rPr>
                          <w:t>Gracenalleman@gmail.com</w:t>
                        </w:r>
                      </w:hyperlink>
                    </w:p>
                    <w:p w14:paraId="3AC9A463" w14:textId="38555E90" w:rsidR="00127DE3" w:rsidRPr="00567CF9" w:rsidRDefault="00F7380C">
                      <w:pPr>
                        <w:pBdr>
                          <w:top w:val="single" w:sz="24" w:space="8" w:color="3494BA" w:themeColor="accent1"/>
                          <w:bottom w:val="single" w:sz="24" w:space="8" w:color="3494BA" w:themeColor="accent1"/>
                        </w:pBdr>
                        <w:spacing w:after="0"/>
                        <w:rPr>
                          <w:i/>
                          <w:iCs/>
                          <w:color w:val="3D7F6F" w:themeColor="accent3"/>
                          <w:sz w:val="24"/>
                        </w:rPr>
                      </w:pPr>
                      <w:r>
                        <w:rPr>
                          <w:i/>
                          <w:iCs/>
                          <w:color w:val="3D7F6F" w:themeColor="accent3"/>
                          <w:sz w:val="24"/>
                        </w:rPr>
                        <w:t>Website:</w:t>
                      </w:r>
                      <w:r w:rsidR="00127DE3">
                        <w:rPr>
                          <w:i/>
                          <w:iCs/>
                          <w:color w:val="3D7F6F" w:themeColor="accent3"/>
                          <w:sz w:val="24"/>
                        </w:rPr>
                        <w:t xml:space="preserve"> </w:t>
                      </w:r>
                      <w:hyperlink r:id="rId14" w:history="1">
                        <w:r w:rsidR="00127DE3" w:rsidRPr="000B75D9">
                          <w:rPr>
                            <w:rStyle w:val="Hyperlink"/>
                            <w:i/>
                            <w:iCs/>
                            <w:sz w:val="24"/>
                          </w:rPr>
                          <w:t>https://allgracen.github.io</w:t>
                        </w:r>
                      </w:hyperlink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943A4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751763D6" wp14:editId="2D45754A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C0DC0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d3eae4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sectPr w:rsidR="00CE6104" w:rsidRPr="0006568A" w:rsidSect="00181630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7A4C50" w14:textId="77777777" w:rsidR="001C6BB3" w:rsidRDefault="001C6BB3" w:rsidP="0085363C">
      <w:pPr>
        <w:spacing w:line="240" w:lineRule="auto"/>
      </w:pPr>
      <w:r>
        <w:separator/>
      </w:r>
    </w:p>
  </w:endnote>
  <w:endnote w:type="continuationSeparator" w:id="0">
    <w:p w14:paraId="16EF9019" w14:textId="77777777" w:rsidR="001C6BB3" w:rsidRDefault="001C6BB3" w:rsidP="0085363C">
      <w:pPr>
        <w:spacing w:line="240" w:lineRule="auto"/>
      </w:pPr>
      <w:r>
        <w:continuationSeparator/>
      </w:r>
    </w:p>
  </w:endnote>
  <w:endnote w:type="continuationNotice" w:id="1">
    <w:p w14:paraId="31B48B02" w14:textId="77777777" w:rsidR="001C6BB3" w:rsidRDefault="001C6BB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C96AE46-D59C-4710-B9DC-5ABC9A63266B}"/>
    <w:embedBold r:id="rId2" w:fontKey="{CD262746-0567-419A-BEF6-F8A14B19389D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50D573FC-FF90-40F1-95E1-4E8393AD6523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68A18478-3F0C-4BA2-96DE-264AA7060E45}"/>
    <w:embedBold r:id="rId5" w:fontKey="{3FB3745B-A6D0-4792-ADD0-A4521DDE84F8}"/>
    <w:embedItalic r:id="rId6" w:fontKey="{E48E46E7-8145-4475-B536-870A0DE825B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01C42551-DBAA-47B2-8113-B277D9DCB6D7}"/>
    <w:embedBold r:id="rId8" w:fontKey="{9D080A58-9C99-4714-9875-8F6DD35BC642}"/>
    <w:embedItalic r:id="rId9" w:fontKey="{73CC917D-8FF0-4719-AE08-BB3BA7F5A70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10A0C32E-ABED-4339-9F34-CC07EC61AFF1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1" w:fontKey="{A2045CE8-4A7B-45F4-9446-1CBBCCE9172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6B2C6B" w14:textId="77777777" w:rsidR="001C6BB3" w:rsidRDefault="001C6BB3" w:rsidP="0085363C">
      <w:pPr>
        <w:spacing w:line="240" w:lineRule="auto"/>
      </w:pPr>
      <w:r>
        <w:separator/>
      </w:r>
    </w:p>
  </w:footnote>
  <w:footnote w:type="continuationSeparator" w:id="0">
    <w:p w14:paraId="255E65A0" w14:textId="77777777" w:rsidR="001C6BB3" w:rsidRDefault="001C6BB3" w:rsidP="0085363C">
      <w:pPr>
        <w:spacing w:line="240" w:lineRule="auto"/>
      </w:pPr>
      <w:r>
        <w:continuationSeparator/>
      </w:r>
    </w:p>
  </w:footnote>
  <w:footnote w:type="continuationNotice" w:id="1">
    <w:p w14:paraId="4C4046B4" w14:textId="77777777" w:rsidR="001C6BB3" w:rsidRDefault="001C6BB3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9A672E9"/>
    <w:multiLevelType w:val="hybridMultilevel"/>
    <w:tmpl w:val="75E06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5DA34F6"/>
    <w:multiLevelType w:val="hybridMultilevel"/>
    <w:tmpl w:val="18B2C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9DF3BB4"/>
    <w:multiLevelType w:val="hybridMultilevel"/>
    <w:tmpl w:val="47CE0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A1758B"/>
    <w:multiLevelType w:val="hybridMultilevel"/>
    <w:tmpl w:val="6E6C7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334370"/>
    <w:multiLevelType w:val="hybridMultilevel"/>
    <w:tmpl w:val="AE0CB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5" w15:restartNumberingAfterBreak="0">
    <w:nsid w:val="77CD5496"/>
    <w:multiLevelType w:val="hybridMultilevel"/>
    <w:tmpl w:val="67105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EE0CC3"/>
    <w:multiLevelType w:val="hybridMultilevel"/>
    <w:tmpl w:val="FEB06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96384173">
    <w:abstractNumId w:val="13"/>
  </w:num>
  <w:num w:numId="2" w16cid:durableId="516044961">
    <w:abstractNumId w:val="9"/>
  </w:num>
  <w:num w:numId="3" w16cid:durableId="1298687014">
    <w:abstractNumId w:val="20"/>
  </w:num>
  <w:num w:numId="4" w16cid:durableId="136068634">
    <w:abstractNumId w:val="14"/>
  </w:num>
  <w:num w:numId="5" w16cid:durableId="801118935">
    <w:abstractNumId w:val="15"/>
  </w:num>
  <w:num w:numId="6" w16cid:durableId="1772164793">
    <w:abstractNumId w:val="24"/>
  </w:num>
  <w:num w:numId="7" w16cid:durableId="970093623">
    <w:abstractNumId w:val="8"/>
  </w:num>
  <w:num w:numId="8" w16cid:durableId="477186799">
    <w:abstractNumId w:val="12"/>
  </w:num>
  <w:num w:numId="9" w16cid:durableId="2050299368">
    <w:abstractNumId w:val="22"/>
  </w:num>
  <w:num w:numId="10" w16cid:durableId="1923443654">
    <w:abstractNumId w:val="1"/>
  </w:num>
  <w:num w:numId="11" w16cid:durableId="1347244459">
    <w:abstractNumId w:val="6"/>
  </w:num>
  <w:num w:numId="12" w16cid:durableId="1147864845">
    <w:abstractNumId w:val="0"/>
  </w:num>
  <w:num w:numId="13" w16cid:durableId="247202323">
    <w:abstractNumId w:val="2"/>
  </w:num>
  <w:num w:numId="14" w16cid:durableId="83112923">
    <w:abstractNumId w:val="11"/>
  </w:num>
  <w:num w:numId="15" w16cid:durableId="589899423">
    <w:abstractNumId w:val="10"/>
  </w:num>
  <w:num w:numId="16" w16cid:durableId="449083483">
    <w:abstractNumId w:val="21"/>
  </w:num>
  <w:num w:numId="17" w16cid:durableId="1658798589">
    <w:abstractNumId w:val="3"/>
  </w:num>
  <w:num w:numId="18" w16cid:durableId="959265371">
    <w:abstractNumId w:val="28"/>
  </w:num>
  <w:num w:numId="19" w16cid:durableId="1943879712">
    <w:abstractNumId w:val="23"/>
  </w:num>
  <w:num w:numId="20" w16cid:durableId="597830867">
    <w:abstractNumId w:val="17"/>
  </w:num>
  <w:num w:numId="21" w16cid:durableId="1733313062">
    <w:abstractNumId w:val="27"/>
  </w:num>
  <w:num w:numId="22" w16cid:durableId="1046565378">
    <w:abstractNumId w:val="5"/>
  </w:num>
  <w:num w:numId="23" w16cid:durableId="628753593">
    <w:abstractNumId w:val="18"/>
  </w:num>
  <w:num w:numId="24" w16cid:durableId="1505239024">
    <w:abstractNumId w:val="26"/>
  </w:num>
  <w:num w:numId="25" w16cid:durableId="1168666182">
    <w:abstractNumId w:val="7"/>
  </w:num>
  <w:num w:numId="26" w16cid:durableId="1723557546">
    <w:abstractNumId w:val="16"/>
  </w:num>
  <w:num w:numId="27" w16cid:durableId="1960405955">
    <w:abstractNumId w:val="25"/>
  </w:num>
  <w:num w:numId="28" w16cid:durableId="414976620">
    <w:abstractNumId w:val="4"/>
  </w:num>
  <w:num w:numId="29" w16cid:durableId="1454329236">
    <w:abstractNumId w:val="1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5F2"/>
    <w:rsid w:val="0000564E"/>
    <w:rsid w:val="00021A10"/>
    <w:rsid w:val="00021FD5"/>
    <w:rsid w:val="00022680"/>
    <w:rsid w:val="00022EE8"/>
    <w:rsid w:val="0003280C"/>
    <w:rsid w:val="0004091F"/>
    <w:rsid w:val="00041B26"/>
    <w:rsid w:val="00046661"/>
    <w:rsid w:val="00052382"/>
    <w:rsid w:val="00052646"/>
    <w:rsid w:val="000573A9"/>
    <w:rsid w:val="00063E2C"/>
    <w:rsid w:val="0006568A"/>
    <w:rsid w:val="00073AB4"/>
    <w:rsid w:val="00076DA3"/>
    <w:rsid w:val="00076F0F"/>
    <w:rsid w:val="00080D55"/>
    <w:rsid w:val="00081504"/>
    <w:rsid w:val="000823A2"/>
    <w:rsid w:val="00084253"/>
    <w:rsid w:val="000921C5"/>
    <w:rsid w:val="000D1F49"/>
    <w:rsid w:val="000D49C4"/>
    <w:rsid w:val="000E0770"/>
    <w:rsid w:val="000E7110"/>
    <w:rsid w:val="000F2E82"/>
    <w:rsid w:val="000F559E"/>
    <w:rsid w:val="000F6BE6"/>
    <w:rsid w:val="00103D41"/>
    <w:rsid w:val="00104252"/>
    <w:rsid w:val="00104F19"/>
    <w:rsid w:val="001177A3"/>
    <w:rsid w:val="00125B8C"/>
    <w:rsid w:val="00127DE3"/>
    <w:rsid w:val="001301F8"/>
    <w:rsid w:val="00162D53"/>
    <w:rsid w:val="00166AB5"/>
    <w:rsid w:val="00171351"/>
    <w:rsid w:val="001727CA"/>
    <w:rsid w:val="00181630"/>
    <w:rsid w:val="00187D40"/>
    <w:rsid w:val="00191C50"/>
    <w:rsid w:val="001A0D8D"/>
    <w:rsid w:val="001A123B"/>
    <w:rsid w:val="001A4FD8"/>
    <w:rsid w:val="001B1A04"/>
    <w:rsid w:val="001B1C45"/>
    <w:rsid w:val="001C6BB3"/>
    <w:rsid w:val="001D09FE"/>
    <w:rsid w:val="001D4BC4"/>
    <w:rsid w:val="001F494D"/>
    <w:rsid w:val="00200FC8"/>
    <w:rsid w:val="00211F82"/>
    <w:rsid w:val="002130E8"/>
    <w:rsid w:val="00224BAA"/>
    <w:rsid w:val="00232C05"/>
    <w:rsid w:val="00237DEC"/>
    <w:rsid w:val="0024145A"/>
    <w:rsid w:val="00242C88"/>
    <w:rsid w:val="00246C68"/>
    <w:rsid w:val="00251A8C"/>
    <w:rsid w:val="00252342"/>
    <w:rsid w:val="0025540B"/>
    <w:rsid w:val="00262348"/>
    <w:rsid w:val="00264AF7"/>
    <w:rsid w:val="002737A6"/>
    <w:rsid w:val="002771ED"/>
    <w:rsid w:val="00281BB5"/>
    <w:rsid w:val="0028346B"/>
    <w:rsid w:val="002914A4"/>
    <w:rsid w:val="002951D4"/>
    <w:rsid w:val="002A59A3"/>
    <w:rsid w:val="002A5DC6"/>
    <w:rsid w:val="002B33BD"/>
    <w:rsid w:val="002B58B7"/>
    <w:rsid w:val="002B5CBF"/>
    <w:rsid w:val="002C271D"/>
    <w:rsid w:val="002C35C4"/>
    <w:rsid w:val="002C56E6"/>
    <w:rsid w:val="002D2081"/>
    <w:rsid w:val="002D461A"/>
    <w:rsid w:val="002D4ED2"/>
    <w:rsid w:val="002E09FE"/>
    <w:rsid w:val="002E0D82"/>
    <w:rsid w:val="002E73AB"/>
    <w:rsid w:val="002E78C0"/>
    <w:rsid w:val="002F4C61"/>
    <w:rsid w:val="002F4CA3"/>
    <w:rsid w:val="002F6159"/>
    <w:rsid w:val="00301107"/>
    <w:rsid w:val="003068FE"/>
    <w:rsid w:val="003101C3"/>
    <w:rsid w:val="00311D75"/>
    <w:rsid w:val="00314D0E"/>
    <w:rsid w:val="0032668A"/>
    <w:rsid w:val="00330212"/>
    <w:rsid w:val="00335BF8"/>
    <w:rsid w:val="003556FD"/>
    <w:rsid w:val="00361691"/>
    <w:rsid w:val="00361E11"/>
    <w:rsid w:val="00364081"/>
    <w:rsid w:val="003659CF"/>
    <w:rsid w:val="00375201"/>
    <w:rsid w:val="00375641"/>
    <w:rsid w:val="00376B65"/>
    <w:rsid w:val="00392616"/>
    <w:rsid w:val="0039390A"/>
    <w:rsid w:val="00394237"/>
    <w:rsid w:val="00397346"/>
    <w:rsid w:val="003B07C8"/>
    <w:rsid w:val="003B573A"/>
    <w:rsid w:val="003C2FBA"/>
    <w:rsid w:val="003C4545"/>
    <w:rsid w:val="003D1EF6"/>
    <w:rsid w:val="003D26F7"/>
    <w:rsid w:val="003E3C4A"/>
    <w:rsid w:val="003E3E18"/>
    <w:rsid w:val="003E500F"/>
    <w:rsid w:val="003F0847"/>
    <w:rsid w:val="003F4D06"/>
    <w:rsid w:val="00400716"/>
    <w:rsid w:val="0040090B"/>
    <w:rsid w:val="00400C15"/>
    <w:rsid w:val="004040A1"/>
    <w:rsid w:val="00406FD0"/>
    <w:rsid w:val="00421582"/>
    <w:rsid w:val="004275F1"/>
    <w:rsid w:val="00461D4A"/>
    <w:rsid w:val="0046302A"/>
    <w:rsid w:val="00465A40"/>
    <w:rsid w:val="00476279"/>
    <w:rsid w:val="00476986"/>
    <w:rsid w:val="004851A0"/>
    <w:rsid w:val="00487D2D"/>
    <w:rsid w:val="004928A5"/>
    <w:rsid w:val="00493B4A"/>
    <w:rsid w:val="00495BAE"/>
    <w:rsid w:val="004B3BCD"/>
    <w:rsid w:val="004C1F91"/>
    <w:rsid w:val="004C6EE9"/>
    <w:rsid w:val="004D0B6B"/>
    <w:rsid w:val="004D4190"/>
    <w:rsid w:val="004D4336"/>
    <w:rsid w:val="004D5D62"/>
    <w:rsid w:val="004E10C2"/>
    <w:rsid w:val="004E3ABA"/>
    <w:rsid w:val="004E51D7"/>
    <w:rsid w:val="004E7B0D"/>
    <w:rsid w:val="004F3378"/>
    <w:rsid w:val="004F7B0E"/>
    <w:rsid w:val="00503176"/>
    <w:rsid w:val="005054A9"/>
    <w:rsid w:val="005112D0"/>
    <w:rsid w:val="00525B5C"/>
    <w:rsid w:val="0053114F"/>
    <w:rsid w:val="00533BF0"/>
    <w:rsid w:val="0054214C"/>
    <w:rsid w:val="00560241"/>
    <w:rsid w:val="00567CF9"/>
    <w:rsid w:val="00574F39"/>
    <w:rsid w:val="00577E06"/>
    <w:rsid w:val="005953AD"/>
    <w:rsid w:val="005A1AA3"/>
    <w:rsid w:val="005A3BF7"/>
    <w:rsid w:val="005A57AD"/>
    <w:rsid w:val="005B5E30"/>
    <w:rsid w:val="005C48A3"/>
    <w:rsid w:val="005F0033"/>
    <w:rsid w:val="005F2035"/>
    <w:rsid w:val="005F3D1A"/>
    <w:rsid w:val="005F7990"/>
    <w:rsid w:val="00606094"/>
    <w:rsid w:val="00606C0A"/>
    <w:rsid w:val="00607599"/>
    <w:rsid w:val="00623CD0"/>
    <w:rsid w:val="00625C1C"/>
    <w:rsid w:val="00632608"/>
    <w:rsid w:val="0063739C"/>
    <w:rsid w:val="0064068F"/>
    <w:rsid w:val="00641903"/>
    <w:rsid w:val="00650EB5"/>
    <w:rsid w:val="006518B1"/>
    <w:rsid w:val="00652BE2"/>
    <w:rsid w:val="006643E9"/>
    <w:rsid w:val="00670C33"/>
    <w:rsid w:val="00677349"/>
    <w:rsid w:val="0067761E"/>
    <w:rsid w:val="00682F6F"/>
    <w:rsid w:val="00683861"/>
    <w:rsid w:val="00691A0B"/>
    <w:rsid w:val="00697255"/>
    <w:rsid w:val="006B34D0"/>
    <w:rsid w:val="006C6928"/>
    <w:rsid w:val="006D4ADC"/>
    <w:rsid w:val="00711522"/>
    <w:rsid w:val="007246FF"/>
    <w:rsid w:val="00740D66"/>
    <w:rsid w:val="00741F09"/>
    <w:rsid w:val="0074424F"/>
    <w:rsid w:val="00747FE9"/>
    <w:rsid w:val="007520D7"/>
    <w:rsid w:val="007530A9"/>
    <w:rsid w:val="00761288"/>
    <w:rsid w:val="00761395"/>
    <w:rsid w:val="00765AB9"/>
    <w:rsid w:val="00770F25"/>
    <w:rsid w:val="007741DC"/>
    <w:rsid w:val="00775E79"/>
    <w:rsid w:val="007853C8"/>
    <w:rsid w:val="0078638B"/>
    <w:rsid w:val="00795592"/>
    <w:rsid w:val="007A35A8"/>
    <w:rsid w:val="007A3CF5"/>
    <w:rsid w:val="007B0A85"/>
    <w:rsid w:val="007C3D7E"/>
    <w:rsid w:val="007C4BAD"/>
    <w:rsid w:val="007C6A52"/>
    <w:rsid w:val="007C6AAD"/>
    <w:rsid w:val="007C70AE"/>
    <w:rsid w:val="007C71B3"/>
    <w:rsid w:val="007D094B"/>
    <w:rsid w:val="007D50D1"/>
    <w:rsid w:val="007E19BA"/>
    <w:rsid w:val="007E55B6"/>
    <w:rsid w:val="007E5CF9"/>
    <w:rsid w:val="008107F8"/>
    <w:rsid w:val="00810CFA"/>
    <w:rsid w:val="008110A5"/>
    <w:rsid w:val="0082043E"/>
    <w:rsid w:val="00823AEF"/>
    <w:rsid w:val="00836D6A"/>
    <w:rsid w:val="00837D10"/>
    <w:rsid w:val="00840389"/>
    <w:rsid w:val="0085363C"/>
    <w:rsid w:val="00856E7D"/>
    <w:rsid w:val="0086080F"/>
    <w:rsid w:val="008613BF"/>
    <w:rsid w:val="00861EE1"/>
    <w:rsid w:val="0086606A"/>
    <w:rsid w:val="00875B1A"/>
    <w:rsid w:val="008802A6"/>
    <w:rsid w:val="008954DC"/>
    <w:rsid w:val="008954EF"/>
    <w:rsid w:val="00896964"/>
    <w:rsid w:val="00896CA6"/>
    <w:rsid w:val="008A0979"/>
    <w:rsid w:val="008B0051"/>
    <w:rsid w:val="008B7AD5"/>
    <w:rsid w:val="008B7B86"/>
    <w:rsid w:val="008D0A52"/>
    <w:rsid w:val="008D0C40"/>
    <w:rsid w:val="008E203A"/>
    <w:rsid w:val="008E2AA0"/>
    <w:rsid w:val="008E78A4"/>
    <w:rsid w:val="008F29EC"/>
    <w:rsid w:val="008F7D49"/>
    <w:rsid w:val="009003D8"/>
    <w:rsid w:val="00907627"/>
    <w:rsid w:val="0091229C"/>
    <w:rsid w:val="009124A5"/>
    <w:rsid w:val="00915A71"/>
    <w:rsid w:val="0092320F"/>
    <w:rsid w:val="00940E73"/>
    <w:rsid w:val="0094644B"/>
    <w:rsid w:val="0095475A"/>
    <w:rsid w:val="00962EF6"/>
    <w:rsid w:val="009632F4"/>
    <w:rsid w:val="00977D7B"/>
    <w:rsid w:val="0098291A"/>
    <w:rsid w:val="0098597D"/>
    <w:rsid w:val="00985C61"/>
    <w:rsid w:val="0099158A"/>
    <w:rsid w:val="00992BEB"/>
    <w:rsid w:val="009A026E"/>
    <w:rsid w:val="009A07BC"/>
    <w:rsid w:val="009B129E"/>
    <w:rsid w:val="009B5D23"/>
    <w:rsid w:val="009C5E11"/>
    <w:rsid w:val="009D496B"/>
    <w:rsid w:val="009D5F80"/>
    <w:rsid w:val="009E729C"/>
    <w:rsid w:val="009F14F2"/>
    <w:rsid w:val="009F4CEC"/>
    <w:rsid w:val="009F619A"/>
    <w:rsid w:val="009F6DDE"/>
    <w:rsid w:val="00A06747"/>
    <w:rsid w:val="00A06AAE"/>
    <w:rsid w:val="00A07C4B"/>
    <w:rsid w:val="00A214A5"/>
    <w:rsid w:val="00A2239C"/>
    <w:rsid w:val="00A2266E"/>
    <w:rsid w:val="00A370A8"/>
    <w:rsid w:val="00A56217"/>
    <w:rsid w:val="00A82514"/>
    <w:rsid w:val="00A87E01"/>
    <w:rsid w:val="00A919A5"/>
    <w:rsid w:val="00A97B59"/>
    <w:rsid w:val="00AA628A"/>
    <w:rsid w:val="00AB3300"/>
    <w:rsid w:val="00AB5275"/>
    <w:rsid w:val="00AC11CA"/>
    <w:rsid w:val="00AC7F90"/>
    <w:rsid w:val="00AD6062"/>
    <w:rsid w:val="00AE0E92"/>
    <w:rsid w:val="00AE2B09"/>
    <w:rsid w:val="00AE2F33"/>
    <w:rsid w:val="00AE40B3"/>
    <w:rsid w:val="00AE4B6E"/>
    <w:rsid w:val="00AF056A"/>
    <w:rsid w:val="00AF0C50"/>
    <w:rsid w:val="00B02EB7"/>
    <w:rsid w:val="00B03F82"/>
    <w:rsid w:val="00B1715D"/>
    <w:rsid w:val="00B27FCA"/>
    <w:rsid w:val="00B335A5"/>
    <w:rsid w:val="00B62AB7"/>
    <w:rsid w:val="00B66DC2"/>
    <w:rsid w:val="00B86E1F"/>
    <w:rsid w:val="00B96634"/>
    <w:rsid w:val="00BA0078"/>
    <w:rsid w:val="00BA40BB"/>
    <w:rsid w:val="00BD4753"/>
    <w:rsid w:val="00BD4D02"/>
    <w:rsid w:val="00BD5CB1"/>
    <w:rsid w:val="00BD66C3"/>
    <w:rsid w:val="00BE08AA"/>
    <w:rsid w:val="00BE6200"/>
    <w:rsid w:val="00BE62EE"/>
    <w:rsid w:val="00BF6E02"/>
    <w:rsid w:val="00C003BA"/>
    <w:rsid w:val="00C20737"/>
    <w:rsid w:val="00C358F8"/>
    <w:rsid w:val="00C42D65"/>
    <w:rsid w:val="00C4481A"/>
    <w:rsid w:val="00C44BD7"/>
    <w:rsid w:val="00C46878"/>
    <w:rsid w:val="00C52FB7"/>
    <w:rsid w:val="00C60BDE"/>
    <w:rsid w:val="00C63C70"/>
    <w:rsid w:val="00C75B47"/>
    <w:rsid w:val="00C8015D"/>
    <w:rsid w:val="00C914C8"/>
    <w:rsid w:val="00C942B0"/>
    <w:rsid w:val="00CA427C"/>
    <w:rsid w:val="00CB4A51"/>
    <w:rsid w:val="00CC1546"/>
    <w:rsid w:val="00CC242F"/>
    <w:rsid w:val="00CD1BFC"/>
    <w:rsid w:val="00CD4532"/>
    <w:rsid w:val="00CD47B0"/>
    <w:rsid w:val="00CD5F32"/>
    <w:rsid w:val="00CE2237"/>
    <w:rsid w:val="00CE3624"/>
    <w:rsid w:val="00CE6104"/>
    <w:rsid w:val="00CE73DF"/>
    <w:rsid w:val="00CE7918"/>
    <w:rsid w:val="00CF2171"/>
    <w:rsid w:val="00D14923"/>
    <w:rsid w:val="00D16163"/>
    <w:rsid w:val="00D23EFA"/>
    <w:rsid w:val="00D24011"/>
    <w:rsid w:val="00D24D70"/>
    <w:rsid w:val="00D259BB"/>
    <w:rsid w:val="00D30A20"/>
    <w:rsid w:val="00D32134"/>
    <w:rsid w:val="00D34EB1"/>
    <w:rsid w:val="00D434F7"/>
    <w:rsid w:val="00D474D5"/>
    <w:rsid w:val="00D539E2"/>
    <w:rsid w:val="00D62FA8"/>
    <w:rsid w:val="00D70523"/>
    <w:rsid w:val="00D7185E"/>
    <w:rsid w:val="00D821F0"/>
    <w:rsid w:val="00D90814"/>
    <w:rsid w:val="00D911FD"/>
    <w:rsid w:val="00D93D8F"/>
    <w:rsid w:val="00D943A4"/>
    <w:rsid w:val="00D946AB"/>
    <w:rsid w:val="00DA0668"/>
    <w:rsid w:val="00DA2E00"/>
    <w:rsid w:val="00DB3FAD"/>
    <w:rsid w:val="00DE161B"/>
    <w:rsid w:val="00DF0AC1"/>
    <w:rsid w:val="00DF12AE"/>
    <w:rsid w:val="00DF20D0"/>
    <w:rsid w:val="00E00971"/>
    <w:rsid w:val="00E011EF"/>
    <w:rsid w:val="00E22101"/>
    <w:rsid w:val="00E246A5"/>
    <w:rsid w:val="00E446B4"/>
    <w:rsid w:val="00E53A8E"/>
    <w:rsid w:val="00E57A0B"/>
    <w:rsid w:val="00E60E6F"/>
    <w:rsid w:val="00E61C09"/>
    <w:rsid w:val="00E767BE"/>
    <w:rsid w:val="00E821D6"/>
    <w:rsid w:val="00E92F21"/>
    <w:rsid w:val="00EB3B58"/>
    <w:rsid w:val="00EB7551"/>
    <w:rsid w:val="00EC569F"/>
    <w:rsid w:val="00EC7359"/>
    <w:rsid w:val="00EC7FFB"/>
    <w:rsid w:val="00ED4042"/>
    <w:rsid w:val="00ED5E92"/>
    <w:rsid w:val="00ED71CF"/>
    <w:rsid w:val="00EE3054"/>
    <w:rsid w:val="00EE38A2"/>
    <w:rsid w:val="00EE3EC6"/>
    <w:rsid w:val="00EE6C6F"/>
    <w:rsid w:val="00EF685A"/>
    <w:rsid w:val="00F00606"/>
    <w:rsid w:val="00F01256"/>
    <w:rsid w:val="00F0783B"/>
    <w:rsid w:val="00F079F2"/>
    <w:rsid w:val="00F10070"/>
    <w:rsid w:val="00F10EC8"/>
    <w:rsid w:val="00F3609A"/>
    <w:rsid w:val="00F41346"/>
    <w:rsid w:val="00F434CB"/>
    <w:rsid w:val="00F47D02"/>
    <w:rsid w:val="00F53FD4"/>
    <w:rsid w:val="00F61B79"/>
    <w:rsid w:val="00F636AE"/>
    <w:rsid w:val="00F65FFD"/>
    <w:rsid w:val="00F7380C"/>
    <w:rsid w:val="00F803EC"/>
    <w:rsid w:val="00F81F63"/>
    <w:rsid w:val="00F82AE7"/>
    <w:rsid w:val="00F9392D"/>
    <w:rsid w:val="00F94A5B"/>
    <w:rsid w:val="00F971CF"/>
    <w:rsid w:val="00FB358E"/>
    <w:rsid w:val="00FB5BCE"/>
    <w:rsid w:val="00FC29AE"/>
    <w:rsid w:val="00FC589C"/>
    <w:rsid w:val="00FC7475"/>
    <w:rsid w:val="00FC75F2"/>
    <w:rsid w:val="00FD2351"/>
    <w:rsid w:val="00FE48CF"/>
    <w:rsid w:val="00FE78A0"/>
    <w:rsid w:val="00FF1E37"/>
    <w:rsid w:val="00FF2DEA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AED48B"/>
  <w15:chartTrackingRefBased/>
  <w15:docId w15:val="{3F7E5179-AAD6-4C52-94EE-79BC6040A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D946AB"/>
    <w:pPr>
      <w:spacing w:after="0" w:line="240" w:lineRule="auto"/>
      <w:outlineLvl w:val="0"/>
    </w:pPr>
    <w:rPr>
      <w:rFonts w:asciiTheme="majorHAnsi" w:hAnsiTheme="majorHAnsi"/>
      <w:b/>
      <w:caps/>
      <w:color w:val="3D7F6F" w:themeColor="accent3"/>
    </w:rPr>
  </w:style>
  <w:style w:type="paragraph" w:styleId="Heading2">
    <w:name w:val="heading 2"/>
    <w:basedOn w:val="Normal"/>
    <w:link w:val="Heading2Char"/>
    <w:uiPriority w:val="1"/>
    <w:qFormat/>
    <w:rsid w:val="00DF0AC1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DF0AC1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2D5F53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946AB"/>
    <w:rPr>
      <w:rFonts w:asciiTheme="majorHAnsi" w:hAnsiTheme="majorHAnsi"/>
      <w:b/>
      <w:caps/>
      <w:color w:val="3D7F6F" w:themeColor="accent3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DF0AC1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DF0AC1"/>
    <w:rPr>
      <w:b/>
      <w:bCs/>
      <w:color w:val="2D5F53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6AB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D946AB"/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DE161B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Theme="majorHAnsi" w:eastAsia="Times New Roman" w:hAnsiTheme="majorHAnsi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paragraph" w:styleId="ListParagraph">
    <w:name w:val="List Paragraph"/>
    <w:basedOn w:val="Normal"/>
    <w:uiPriority w:val="34"/>
    <w:semiHidden/>
    <w:qFormat/>
    <w:rsid w:val="0090762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738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85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Gracenalleman@gmail.com" TargetMode="Externa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allgracen.github.io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Gracenalleman@gmail.com" TargetMode="Externa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llgracen.github.io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ace\AppData\Roaming\Microsoft\Templates\Stylish%20teach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E4A688C06BA4D9FB201E2009A41C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136CA-5C5C-4408-B783-78935EAE29EA}"/>
      </w:docPartPr>
      <w:docPartBody>
        <w:p w:rsidR="00864410" w:rsidRDefault="00531EB6" w:rsidP="00531EB6">
          <w:pPr>
            <w:pStyle w:val="9E4A688C06BA4D9FB201E2009A41C7E5"/>
          </w:pPr>
          <w:r w:rsidRPr="00F079F2">
            <w:t>OBJECTIVE</w:t>
          </w:r>
        </w:p>
      </w:docPartBody>
    </w:docPart>
    <w:docPart>
      <w:docPartPr>
        <w:name w:val="0AB441B32ED44A3383038FA6B2658D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E69ED9-9656-48B0-9896-8EA2C07943C9}"/>
      </w:docPartPr>
      <w:docPartBody>
        <w:p w:rsidR="00864410" w:rsidRDefault="00531EB6" w:rsidP="00531EB6">
          <w:pPr>
            <w:pStyle w:val="0AB441B32ED44A3383038FA6B2658D74"/>
          </w:pPr>
          <w:r w:rsidRPr="00F079F2">
            <w:t>EXPERIENCE</w:t>
          </w:r>
        </w:p>
      </w:docPartBody>
    </w:docPart>
    <w:docPart>
      <w:docPartPr>
        <w:name w:val="9B55970309F0454A909B81CD75D27B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F314D0-E472-4E00-89EB-2D985E6FE732}"/>
      </w:docPartPr>
      <w:docPartBody>
        <w:p w:rsidR="00864410" w:rsidRDefault="00531EB6" w:rsidP="00531EB6">
          <w:pPr>
            <w:pStyle w:val="9B55970309F0454A909B81CD75D27B50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  <w:docPart>
      <w:docPartPr>
        <w:name w:val="FB5F86707E094365BB3B095343D1A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18C7F1-5C9F-458E-9AA5-7C0EACC8521E}"/>
      </w:docPartPr>
      <w:docPartBody>
        <w:p w:rsidR="00864410" w:rsidRDefault="00531EB6" w:rsidP="00531EB6">
          <w:pPr>
            <w:pStyle w:val="FB5F86707E094365BB3B095343D1A6AD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A47083041DEC4AB9BE647A391020CA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F57A68-2652-4636-A48B-4DA955C59B28}"/>
      </w:docPartPr>
      <w:docPartBody>
        <w:p w:rsidR="00864410" w:rsidRDefault="00531EB6" w:rsidP="00531EB6">
          <w:pPr>
            <w:pStyle w:val="A47083041DEC4AB9BE647A391020CAEC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BA72E85F5D114AF0ADE5E62A93E090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D3689F-18C9-4B53-B8B6-C9270816F36F}"/>
      </w:docPartPr>
      <w:docPartBody>
        <w:p w:rsidR="00864410" w:rsidRDefault="00531EB6" w:rsidP="00531EB6">
          <w:pPr>
            <w:pStyle w:val="BA72E85F5D114AF0ADE5E62A93E090D8"/>
          </w:pPr>
          <w:r w:rsidRPr="00F079F2">
            <w:t>EDUCATION</w:t>
          </w:r>
        </w:p>
      </w:docPartBody>
    </w:docPart>
    <w:docPart>
      <w:docPartPr>
        <w:name w:val="D9FB82F4CA154AA2A747CF919891ED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2A77A3-F12D-4131-855F-B47660BAF6EF}"/>
      </w:docPartPr>
      <w:docPartBody>
        <w:p w:rsidR="00223752" w:rsidRDefault="00ED501E" w:rsidP="00ED501E">
          <w:pPr>
            <w:pStyle w:val="D9FB82F4CA154AA2A747CF919891ED35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61753911E76D4AE0A14501E74300AD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9673A9-D4AC-4CAE-B38B-01045A30C64A}"/>
      </w:docPartPr>
      <w:docPartBody>
        <w:p w:rsidR="00000000" w:rsidRDefault="00A337EE" w:rsidP="00A337EE">
          <w:pPr>
            <w:pStyle w:val="61753911E76D4AE0A14501E74300ADE8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EB6"/>
    <w:rsid w:val="000656C3"/>
    <w:rsid w:val="001132FB"/>
    <w:rsid w:val="00126DA3"/>
    <w:rsid w:val="00204527"/>
    <w:rsid w:val="00223752"/>
    <w:rsid w:val="002D461A"/>
    <w:rsid w:val="00531EB6"/>
    <w:rsid w:val="00864410"/>
    <w:rsid w:val="00A337EE"/>
    <w:rsid w:val="00AC5AA7"/>
    <w:rsid w:val="00ED501E"/>
    <w:rsid w:val="00F713CA"/>
    <w:rsid w:val="00FA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FB82F4CA154AA2A747CF919891ED35">
    <w:name w:val="D9FB82F4CA154AA2A747CF919891ED35"/>
    <w:rsid w:val="00ED501E"/>
  </w:style>
  <w:style w:type="paragraph" w:customStyle="1" w:styleId="9E4A688C06BA4D9FB201E2009A41C7E5">
    <w:name w:val="9E4A688C06BA4D9FB201E2009A41C7E5"/>
    <w:rsid w:val="00531EB6"/>
  </w:style>
  <w:style w:type="paragraph" w:customStyle="1" w:styleId="0AB441B32ED44A3383038FA6B2658D74">
    <w:name w:val="0AB441B32ED44A3383038FA6B2658D74"/>
    <w:rsid w:val="00531EB6"/>
  </w:style>
  <w:style w:type="paragraph" w:customStyle="1" w:styleId="9B55970309F0454A909B81CD75D27B50">
    <w:name w:val="9B55970309F0454A909B81CD75D27B50"/>
    <w:rsid w:val="00531EB6"/>
  </w:style>
  <w:style w:type="paragraph" w:customStyle="1" w:styleId="FB5F86707E094365BB3B095343D1A6AD">
    <w:name w:val="FB5F86707E094365BB3B095343D1A6AD"/>
    <w:rsid w:val="00531EB6"/>
  </w:style>
  <w:style w:type="paragraph" w:customStyle="1" w:styleId="CD25A0C618CC4464B8C586148AC00C43">
    <w:name w:val="CD25A0C618CC4464B8C586148AC00C43"/>
    <w:rsid w:val="00531EB6"/>
  </w:style>
  <w:style w:type="paragraph" w:customStyle="1" w:styleId="A47083041DEC4AB9BE647A391020CAEC">
    <w:name w:val="A47083041DEC4AB9BE647A391020CAEC"/>
    <w:rsid w:val="00531EB6"/>
  </w:style>
  <w:style w:type="paragraph" w:customStyle="1" w:styleId="BA72E85F5D114AF0ADE5E62A93E090D8">
    <w:name w:val="BA72E85F5D114AF0ADE5E62A93E090D8"/>
    <w:rsid w:val="00531EB6"/>
  </w:style>
  <w:style w:type="paragraph" w:customStyle="1" w:styleId="61753911E76D4AE0A14501E74300ADE8">
    <w:name w:val="61753911E76D4AE0A14501E74300ADE8"/>
    <w:rsid w:val="00A337EE"/>
    <w:pPr>
      <w:spacing w:line="278" w:lineRule="auto"/>
    </w:pPr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9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3D7F6F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7" ma:contentTypeDescription="Create a new document." ma:contentTypeScope="" ma:versionID="c6f9a84f66a9c8b9a21755b9ffafb945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7df39e3e7036dff54f89ddd5805ce72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13AD45-A11F-4E79-824C-F6D903522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5F2DBD6-C48C-4F7C-A8AC-84366836AC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C15FE1E0-E864-47CE-916E-856CAF3506C6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Stylish teaching resume</Template>
  <TotalTime>35778</TotalTime>
  <Pages>1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Gracen Alleman</dc:creator>
  <cp:keywords/>
  <dc:description/>
  <cp:lastModifiedBy>Gracen Alleman</cp:lastModifiedBy>
  <cp:revision>259</cp:revision>
  <cp:lastPrinted>2024-02-26T20:56:00Z</cp:lastPrinted>
  <dcterms:created xsi:type="dcterms:W3CDTF">2023-11-18T14:51:00Z</dcterms:created>
  <dcterms:modified xsi:type="dcterms:W3CDTF">2024-09-14T16:00:00Z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